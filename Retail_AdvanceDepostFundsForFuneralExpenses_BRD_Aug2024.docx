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25026418" w:displacedByCustomXml="next"/>
    <w:sdt>
      <w:sdtPr>
        <w:rPr>
          <w:rFonts w:asciiTheme="majorHAnsi" w:eastAsiaTheme="majorEastAsia" w:hAnsiTheme="majorHAnsi" w:cstheme="majorBidi"/>
          <w:b/>
          <w:bCs/>
          <w:noProof/>
          <w:color w:val="2E74B5" w:themeColor="accent1" w:themeShade="BF"/>
          <w:sz w:val="28"/>
          <w:szCs w:val="28"/>
        </w:rPr>
        <w:id w:val="2044246337"/>
        <w:docPartObj>
          <w:docPartGallery w:val="Cover Pages"/>
          <w:docPartUnique/>
        </w:docPartObj>
      </w:sdtPr>
      <w:sdtEndPr>
        <w:rPr>
          <w:rFonts w:ascii="Henderson BCG Serif" w:eastAsiaTheme="minorEastAsia" w:hAnsi="Henderson BCG Serif" w:cstheme="minorBidi"/>
          <w:b w:val="0"/>
          <w:bCs w:val="0"/>
          <w:noProof w:val="0"/>
          <w:color w:val="4472C4" w:themeColor="accent5"/>
          <w:kern w:val="24"/>
          <w:sz w:val="40"/>
          <w:szCs w:val="40"/>
          <w:lang w:val="en-GB"/>
        </w:rPr>
      </w:sdtEndPr>
      <w:sdtContent>
        <w:p w14:paraId="51B5AAB7" w14:textId="5B2537C5" w:rsidR="00937497" w:rsidRDefault="000A6E3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2692912" wp14:editId="38FB9E9B">
                    <wp:simplePos x="0" y="0"/>
                    <wp:positionH relativeFrom="page">
                      <wp:posOffset>1272540</wp:posOffset>
                    </wp:positionH>
                    <wp:positionV relativeFrom="page">
                      <wp:posOffset>8723630</wp:posOffset>
                    </wp:positionV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D635D1" w14:textId="3E3FBDCF" w:rsidR="00937497" w:rsidRPr="00F00606" w:rsidRDefault="00937497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</w:p>
                              <w:p w14:paraId="4BDB3624" w14:textId="37812932" w:rsidR="00937497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44082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aUG</w:t>
                                    </w:r>
                                    <w:r w:rsidR="00526CD0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2024</w:t>
                                    </w:r>
                                  </w:sdtContent>
                                </w:sdt>
                              </w:p>
                              <w:p w14:paraId="33B8EB28" w14:textId="57EEF401" w:rsidR="00937497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26CD0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93749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726929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margin-left:100.2pt;margin-top:686.9pt;width:453pt;height:51.4pt;z-index:251657216;visibility:visible;mso-wrap-style:square;mso-width-percent:734;mso-height-percent:8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71RXg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" filled="f" stroked="f" strokeweight=".5pt">
                    <v:textbox inset="0,0,0,0">
                      <w:txbxContent>
                        <w:p w14:paraId="03D635D1" w14:textId="3E3FBDCF" w:rsidR="00937497" w:rsidRPr="00F00606" w:rsidRDefault="00937497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  <w:lang w:val="en-US"/>
                            </w:rPr>
                          </w:pPr>
                        </w:p>
                        <w:p w14:paraId="4BDB3624" w14:textId="37812932" w:rsidR="00937497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44082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aUG</w:t>
                              </w:r>
                              <w:r w:rsidR="00526CD0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2024</w:t>
                              </w:r>
                            </w:sdtContent>
                          </w:sdt>
                        </w:p>
                        <w:p w14:paraId="33B8EB28" w14:textId="57EEF401" w:rsidR="00937497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26CD0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93749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A2DF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8000" behindDoc="0" locked="0" layoutInCell="1" allowOverlap="1" wp14:anchorId="3BE7C67D" wp14:editId="28007DF9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579120</wp:posOffset>
                    </wp:positionV>
                    <wp:extent cx="228600" cy="9144000"/>
                    <wp:effectExtent l="0" t="0" r="3175" b="635"/>
                    <wp:wrapNone/>
                    <wp:docPr id="114" name="Group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36409F6" id="Group 115" o:spid="_x0000_s1026" style="position:absolute;margin-left:0;margin-top:45.6pt;width:18pt;height:10in;z-index:251648000;mso-width-percent:29;mso-height-percent:909;mso-position-horizontal:left;mso-position-horizontal-relative:margin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" fillcolor="#ffc000" stroked="f" strokeweight="1pt">
                      <o:lock v:ext="edit" aspectratio="t"/>
                    </v:rect>
                    <w10:wrap anchorx="margin" anchory="page"/>
                  </v:group>
                </w:pict>
              </mc:Fallback>
            </mc:AlternateContent>
          </w:r>
          <w:r w:rsidR="0093749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51087DD3" wp14:editId="35ED6EE2">
                    <wp:simplePos x="0" y="0"/>
                    <wp:positionH relativeFrom="page">
                      <wp:posOffset>1213627</wp:posOffset>
                    </wp:positionH>
                    <wp:positionV relativeFrom="page">
                      <wp:posOffset>564003</wp:posOffset>
                    </wp:positionV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221C78" w14:textId="0EAF30A8" w:rsidR="00937497" w:rsidRPr="00F00606" w:rsidRDefault="0000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8"/>
                                    <w:szCs w:val="4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48"/>
                                      <w:szCs w:val="44"/>
                                      <w:lang w:val="en-US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A64084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44"/>
                                        <w:lang w:val="en-US"/>
                                      </w:rPr>
                                      <w:t xml:space="preserve">fUNDS </w:t>
                                    </w:r>
                                    <w:r w:rsidR="00552C7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44"/>
                                        <w:lang w:val="en-US"/>
                                      </w:rPr>
                                      <w:t>ADVANCE FOR</w:t>
                                    </w:r>
                                    <w:r w:rsidR="0034408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44"/>
                                        <w:lang w:val="en-US"/>
                                      </w:rPr>
                                      <w:t xml:space="preserve"> FUNER</w:t>
                                    </w:r>
                                    <w:r w:rsidR="00CE5FAD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44"/>
                                        <w:lang w:val="en-US"/>
                                      </w:rPr>
                                      <w:t>al</w:t>
                                    </w:r>
                                    <w:r w:rsidR="00344082">
                                      <w:rPr>
                                        <w:caps/>
                                        <w:color w:val="323E4F" w:themeColor="text2" w:themeShade="BF"/>
                                        <w:sz w:val="48"/>
                                        <w:szCs w:val="44"/>
                                        <w:lang w:val="en-US"/>
                                      </w:rPr>
                                      <w:t xml:space="preserve"> EXPENSES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767171" w:themeColor="background2" w:themeShade="80"/>
                                    <w:sz w:val="52"/>
                                    <w:szCs w:val="144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FAB179D" w14:textId="4B218D7E" w:rsidR="00937497" w:rsidRPr="00526CD0" w:rsidRDefault="00E112DF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767171" w:themeColor="background2" w:themeShade="80"/>
                                        <w:sz w:val="5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767171" w:themeColor="background2" w:themeShade="80"/>
                                        <w:sz w:val="52"/>
                                        <w:szCs w:val="144"/>
                                      </w:rPr>
                                      <w:t>business requirements document (BRD)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1087DD3" id="Text Box 113" o:spid="_x0000_s1027" type="#_x0000_t202" style="position:absolute;margin-left:95.55pt;margin-top:44.4pt;width:453pt;height:41.4pt;z-index:25165004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" filled="f" stroked="f" strokeweight=".5pt">
                    <v:textbox inset="0,0,0,0">
                      <w:txbxContent>
                        <w:p w14:paraId="58221C78" w14:textId="0EAF30A8" w:rsidR="00937497" w:rsidRPr="00F00606" w:rsidRDefault="00000000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48"/>
                              <w:szCs w:val="4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48"/>
                                <w:szCs w:val="44"/>
                                <w:lang w:val="en-US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A64084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44"/>
                                  <w:lang w:val="en-US"/>
                                </w:rPr>
                                <w:t xml:space="preserve">fUNDS </w:t>
                              </w:r>
                              <w:r w:rsidR="00552C7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44"/>
                                  <w:lang w:val="en-US"/>
                                </w:rPr>
                                <w:t>ADVANCE FOR</w:t>
                              </w:r>
                              <w:r w:rsidR="0034408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44"/>
                                  <w:lang w:val="en-US"/>
                                </w:rPr>
                                <w:t xml:space="preserve"> FUNER</w:t>
                              </w:r>
                              <w:r w:rsidR="00CE5FAD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44"/>
                                  <w:lang w:val="en-US"/>
                                </w:rPr>
                                <w:t>al</w:t>
                              </w:r>
                              <w:r w:rsidR="00344082">
                                <w:rPr>
                                  <w:caps/>
                                  <w:color w:val="323E4F" w:themeColor="text2" w:themeShade="BF"/>
                                  <w:sz w:val="48"/>
                                  <w:szCs w:val="44"/>
                                  <w:lang w:val="en-US"/>
                                </w:rPr>
                                <w:t xml:space="preserve"> EXPENSES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767171" w:themeColor="background2" w:themeShade="80"/>
                              <w:sz w:val="52"/>
                              <w:szCs w:val="144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FAB179D" w14:textId="4B218D7E" w:rsidR="00937497" w:rsidRPr="00526CD0" w:rsidRDefault="00E112DF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767171" w:themeColor="background2" w:themeShade="80"/>
                                  <w:sz w:val="52"/>
                                  <w:szCs w:val="144"/>
                                </w:rPr>
                              </w:pPr>
                              <w:r>
                                <w:rPr>
                                  <w:smallCaps/>
                                  <w:color w:val="767171" w:themeColor="background2" w:themeShade="80"/>
                                  <w:sz w:val="52"/>
                                  <w:szCs w:val="144"/>
                                </w:rPr>
                                <w:t>business requirements document (BRD)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12C06F8" w14:textId="2BE99A88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B9094BE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8B7B2E0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E206E36" w14:textId="3405D0DD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8DE7D28" w14:textId="0A34CD11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ADF9576" w14:textId="55FD6DF4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CE65C85" w14:textId="710126EB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BAC263C" w14:textId="3F171A4E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E751606" w14:textId="663A4F35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BE43814" w14:textId="1491B76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5E6E69B" w14:textId="7BBD59B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F25AF37" w14:textId="6E71A6A4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4971631" w14:textId="5573845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459CD50" w14:textId="5D4DD222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EB14D20" w14:textId="1F06641F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C3A44C5" w14:textId="7A375B9D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FD2F468" w14:textId="65D08951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0AD8F7B" w14:textId="2499844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698EEC1" w14:textId="0DFBA8A0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755EF6E" w14:textId="365D9E85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3771C7D" w14:textId="6A1F4985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5371F76" w14:textId="1FC9705C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3C2C82B" w14:textId="6B2BCF2E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43C096BE" w14:textId="0AB7F90C" w:rsidR="00EB5AA9" w:rsidRDefault="00344082" w:rsidP="00EB5AA9">
          <w:pPr>
            <w:rPr>
              <w:rFonts w:ascii="Aptos" w:eastAsia="Aptos" w:hAnsi="Aptos"/>
              <w:kern w:val="2"/>
              <w14:ligatures w14:val="standardContextual"/>
            </w:rPr>
          </w:pPr>
          <w:r w:rsidRPr="00344082">
            <w:rPr>
              <w:rFonts w:asciiTheme="majorHAnsi" w:eastAsiaTheme="majorEastAsia" w:hAnsiTheme="majorHAnsi" w:cstheme="majorBidi"/>
              <w:b/>
              <w:bCs/>
              <w:noProof/>
              <w:color w:val="2E74B5" w:themeColor="accent1" w:themeShade="BF"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83840" behindDoc="0" locked="0" layoutInCell="1" allowOverlap="1" wp14:anchorId="2F5E46EC" wp14:editId="361F1DE1">
                    <wp:simplePos x="0" y="0"/>
                    <wp:positionH relativeFrom="margin">
                      <wp:posOffset>5632169</wp:posOffset>
                    </wp:positionH>
                    <wp:positionV relativeFrom="paragraph">
                      <wp:posOffset>210820</wp:posOffset>
                    </wp:positionV>
                    <wp:extent cx="636543" cy="310443"/>
                    <wp:effectExtent l="19050" t="0" r="11430" b="128270"/>
                    <wp:wrapNone/>
                    <wp:docPr id="6" name="Group 5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2433B10B-C1AF-B89D-2510-2CE12A619C82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6543" cy="310443"/>
                              <a:chOff x="7516340" y="397286"/>
                              <a:chExt cx="700577" cy="482187"/>
                            </a:xfrm>
                          </wpg:grpSpPr>
                          <wpg:grpSp>
                            <wpg:cNvPr id="359897881" name="Group 359897881">
                              <a:extLst>
                                <a:ext uri="{FF2B5EF4-FFF2-40B4-BE49-F238E27FC236}">
                                  <a16:creationId xmlns:a16="http://schemas.microsoft.com/office/drawing/2014/main" id="{78BB803E-D077-7E74-1468-51AAAC6AF434}"/>
                                </a:ext>
                              </a:extLst>
                            </wpg:cNvPr>
                            <wpg:cNvGrpSpPr/>
                            <wpg:grpSpPr>
                              <a:xfrm>
                                <a:off x="7516340" y="397286"/>
                                <a:ext cx="700577" cy="482187"/>
                                <a:chOff x="7516340" y="397286"/>
                                <a:chExt cx="1346502" cy="77884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43911273" name="Picture 743911273">
                                  <a:extLst>
                                    <a:ext uri="{FF2B5EF4-FFF2-40B4-BE49-F238E27FC236}">
                                      <a16:creationId xmlns:a16="http://schemas.microsoft.com/office/drawing/2014/main" id="{BBE73F74-D175-6280-DF74-09F3E7050D6B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/>
                                <a:srcRect t="11595" b="5611"/>
                                <a:stretch/>
                              </pic:blipFill>
                              <pic:spPr>
                                <a:xfrm>
                                  <a:off x="7516340" y="397286"/>
                                  <a:ext cx="1346502" cy="778849"/>
                                </a:xfrm>
                                <a:prstGeom prst="roundRect">
                                  <a:avLst>
                                    <a:gd name="adj" fmla="val 8594"/>
                                  </a:avLst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>
                                  <a:noFill/>
                                </a:ln>
                                <a:effectLst>
                                  <a:reflection blurRad="12700" stA="38000" endPos="28000" dist="5000" dir="5400000" sy="-100000" algn="bl" rotWithShape="0"/>
                                </a:effectLst>
                              </pic:spPr>
                            </pic:pic>
                            <wps:wsp>
                              <wps:cNvPr id="704740537" name="Rectangle 704740537">
                                <a:extLst>
                                  <a:ext uri="{FF2B5EF4-FFF2-40B4-BE49-F238E27FC236}">
                                    <a16:creationId xmlns:a16="http://schemas.microsoft.com/office/drawing/2014/main" id="{89E50753-923A-5BA7-ABA3-C55A17288CDF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7791120" y="529017"/>
                                  <a:ext cx="826284" cy="458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A4DDF8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1459447712" name="Picture 1459447712" descr="Popular">
                                <a:extLst>
                                  <a:ext uri="{FF2B5EF4-FFF2-40B4-BE49-F238E27FC236}">
                                    <a16:creationId xmlns:a16="http://schemas.microsoft.com/office/drawing/2014/main" id="{1CDC8B49-0B23-93EC-39E2-678465F93A7E}"/>
                                  </a:ext>
                                </a:extLst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714135" y="469206"/>
                                <a:ext cx="281562" cy="2815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103C374" id="Group 5" o:spid="_x0000_s1026" style="position:absolute;margin-left:443.5pt;margin-top:16.6pt;width:50.1pt;height:24.45pt;z-index:251683840;mso-position-horizontal-relative:margin;mso-width-relative:margin;mso-height-relative:margin" coordorigin="75163,3972" coordsize="7005,48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">
                    <v:group id="Group 359897881" o:spid="_x0000_s1027" style="position:absolute;left:75163;top:3972;width:7006;height:4822" coordorigin="75163,3972" coordsize="13465,7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">
                      <v:shape id="Picture 743911273" o:spid="_x0000_s1028" type="#_x0000_t75" style="position:absolute;left:75163;top:3972;width:13465;height:7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" adj="1856" filled="t" fillcolor="#ededed">
                        <v:imagedata r:id="rId14" o:title="" croptop="7599f" cropbottom="3677f"/>
                      </v:shape>
                      <v:rect id="Rectangle 704740537" o:spid="_x0000_s1029" style="position:absolute;left:77911;top:5290;width:8263;height:4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" fillcolor="#a4ddf8" stroked="f" strokeweight="1pt"/>
                    </v:group>
                    <v:shape id="Picture 1459447712" o:spid="_x0000_s1030" type="#_x0000_t75" alt="Popular" style="position:absolute;left:77141;top:4692;width:2815;height: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">
                      <v:imagedata r:id="rId15" o:title="Popular" chromakey="white"/>
                    </v:shape>
                    <w10:wrap anchorx="margin"/>
                  </v:group>
                </w:pict>
              </mc:Fallback>
            </mc:AlternateContent>
          </w:r>
          <w:r w:rsidRPr="00344082">
            <w:rPr>
              <w:rFonts w:asciiTheme="majorHAnsi" w:eastAsiaTheme="majorEastAsia" w:hAnsiTheme="majorHAnsi" w:cstheme="majorBidi"/>
              <w:b/>
              <w:bCs/>
              <w:noProof/>
              <w:color w:val="2E74B5" w:themeColor="accent1" w:themeShade="BF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4F4B212E" wp14:editId="3DE946BE">
                    <wp:simplePos x="0" y="0"/>
                    <wp:positionH relativeFrom="margin">
                      <wp:posOffset>3820232</wp:posOffset>
                    </wp:positionH>
                    <wp:positionV relativeFrom="paragraph">
                      <wp:posOffset>158750</wp:posOffset>
                    </wp:positionV>
                    <wp:extent cx="2193290" cy="497712"/>
                    <wp:effectExtent l="0" t="0" r="0" b="0"/>
                    <wp:wrapNone/>
                    <wp:docPr id="4" name="TextBox 3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64AB4038-1A5E-F74E-E1A5-A0A6C9A5067F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93290" cy="49771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DCBF1F3" w14:textId="77777777" w:rsidR="00344082" w:rsidRPr="00344082" w:rsidRDefault="00344082" w:rsidP="00344082">
                                <w:pPr>
                                  <w:rPr>
                                    <w:rFonts w:ascii="CordiaUPC" w:hAnsi="CordiaUPC" w:cs="CordiaUPC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</w:pPr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 xml:space="preserve">Popular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>te</w:t>
                                </w:r>
                                <w:proofErr w:type="spellEnd"/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color w:val="0E3E84"/>
                                    <w:kern w:val="24"/>
                                    <w:sz w:val="50"/>
                                    <w:szCs w:val="50"/>
                                  </w:rPr>
                                  <w:t>apoya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4B212E" id="TextBox 3" o:spid="_x0000_s1028" type="#_x0000_t202" style="position:absolute;margin-left:300.8pt;margin-top:12.5pt;width:172.7pt;height:39.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" filled="f" stroked="f">
                    <v:textbox>
                      <w:txbxContent>
                        <w:p w14:paraId="3DCBF1F3" w14:textId="77777777" w:rsidR="00344082" w:rsidRPr="00344082" w:rsidRDefault="00344082" w:rsidP="00344082">
                          <w:pPr>
                            <w:rPr>
                              <w:rFonts w:ascii="CordiaUPC" w:hAnsi="CordiaUPC" w:cs="CordiaUPC"/>
                              <w:color w:val="0E3E84"/>
                              <w:kern w:val="24"/>
                              <w:sz w:val="50"/>
                              <w:szCs w:val="50"/>
                            </w:rPr>
                          </w:pPr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 xml:space="preserve">Popular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>te</w:t>
                          </w:r>
                          <w:proofErr w:type="spellEnd"/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 xml:space="preserve">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color w:val="0E3E84"/>
                              <w:kern w:val="24"/>
                              <w:sz w:val="50"/>
                              <w:szCs w:val="50"/>
                            </w:rPr>
                            <w:t>apoya</w:t>
                          </w:r>
                          <w:proofErr w:type="spellEnd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6772D2E5" w14:textId="5C7B7949" w:rsidR="00EB5AA9" w:rsidRDefault="00344082" w:rsidP="00EB5AA9">
          <w:pPr>
            <w:rPr>
              <w:rFonts w:ascii="Aptos" w:eastAsia="Aptos" w:hAnsi="Aptos"/>
              <w:kern w:val="2"/>
              <w14:ligatures w14:val="standardContextual"/>
            </w:rPr>
          </w:pPr>
          <w:r w:rsidRPr="00344082">
            <w:rPr>
              <w:rFonts w:asciiTheme="majorHAnsi" w:eastAsiaTheme="majorEastAsia" w:hAnsiTheme="majorHAnsi" w:cstheme="majorBidi"/>
              <w:b/>
              <w:bCs/>
              <w:noProof/>
              <w:color w:val="2E74B5" w:themeColor="accent1" w:themeShade="BF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3A292762" wp14:editId="1159ECDD">
                    <wp:simplePos x="0" y="0"/>
                    <wp:positionH relativeFrom="column">
                      <wp:posOffset>5003237</wp:posOffset>
                    </wp:positionH>
                    <wp:positionV relativeFrom="paragraph">
                      <wp:posOffset>144780</wp:posOffset>
                    </wp:positionV>
                    <wp:extent cx="1458410" cy="1477010"/>
                    <wp:effectExtent l="0" t="0" r="0" b="0"/>
                    <wp:wrapNone/>
                    <wp:docPr id="5" name="TextBox 4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AA4A1458-9A9A-7B19-A791-3159705A86C8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58410" cy="14770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DDAA314" w14:textId="77777777" w:rsidR="00344082" w:rsidRPr="00344082" w:rsidRDefault="00344082" w:rsidP="00344082">
                                <w:pPr>
                                  <w:rPr>
                                    <w:rFonts w:ascii="CordiaUPC" w:hAnsi="CordiaUPC" w:cs="CordiaUPC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</w:pPr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 xml:space="preserve">a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>tu</w:t>
                                </w:r>
                                <w:proofErr w:type="spellEnd"/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  <w:proofErr w:type="spellStart"/>
                                <w:r w:rsidRPr="00344082">
                                  <w:rPr>
                                    <w:rFonts w:ascii="CordiaUPC" w:hAnsi="CordiaUPC" w:cs="CordiaUPC" w:hint="cs"/>
                                    <w:b/>
                                    <w:bCs/>
                                    <w:color w:val="FFCC01"/>
                                    <w:kern w:val="24"/>
                                    <w:sz w:val="50"/>
                                    <w:szCs w:val="50"/>
                                  </w:rPr>
                                  <w:t>ritmo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3A292762" id="TextBox 4" o:spid="_x0000_s1029" type="#_x0000_t202" style="position:absolute;margin-left:393.95pt;margin-top:11.4pt;width:114.85pt;height:116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" filled="f" stroked="f">
                    <v:textbox style="mso-fit-shape-to-text:t">
                      <w:txbxContent>
                        <w:p w14:paraId="2DDAA314" w14:textId="77777777" w:rsidR="00344082" w:rsidRPr="00344082" w:rsidRDefault="00344082" w:rsidP="00344082">
                          <w:pPr>
                            <w:rPr>
                              <w:rFonts w:ascii="CordiaUPC" w:hAnsi="CordiaUPC" w:cs="CordiaUPC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</w:pPr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 xml:space="preserve">a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>tu</w:t>
                          </w:r>
                          <w:proofErr w:type="spellEnd"/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 xml:space="preserve"> </w:t>
                          </w:r>
                          <w:proofErr w:type="spellStart"/>
                          <w:r w:rsidRPr="00344082">
                            <w:rPr>
                              <w:rFonts w:ascii="CordiaUPC" w:hAnsi="CordiaUPC" w:cs="CordiaUPC" w:hint="cs"/>
                              <w:b/>
                              <w:bCs/>
                              <w:color w:val="FFCC01"/>
                              <w:kern w:val="24"/>
                              <w:sz w:val="50"/>
                              <w:szCs w:val="50"/>
                            </w:rPr>
                            <w:t>ritmo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288F9C66" w14:textId="2D03251B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0B50327" w14:textId="365E5516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2D5349B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  <w:id w:val="-1525467105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27DF3B7" w14:textId="2E1ABB25" w:rsidR="00587083" w:rsidRDefault="00587083">
              <w:pPr>
                <w:pStyle w:val="TOCHeading"/>
              </w:pPr>
              <w:r>
                <w:t>Contents</w:t>
              </w:r>
            </w:p>
            <w:p w14:paraId="13356C8B" w14:textId="77777777" w:rsidR="00EC1E67" w:rsidRPr="00EC1E67" w:rsidRDefault="00EC1E67" w:rsidP="00EC1E67"/>
            <w:p w14:paraId="014D8FC2" w14:textId="3E80B0AC" w:rsidR="00E17131" w:rsidRDefault="00587083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3511298" w:history="1">
                <w:r w:rsidR="00E17131" w:rsidRPr="009815E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I. INTRODUCTION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_Toc173511298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2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1790B0DD" w14:textId="4A29B9FB" w:rsidR="00E17131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299" w:history="1">
                <w:r w:rsidR="00E17131" w:rsidRPr="009815E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II. BUSINESS OBJECTIVES AND PROJECT SCOPE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_Toc173511299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2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24DDC848" w14:textId="6E05D739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0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A. Business Objectives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_Toc173511300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2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6B5947C2" w14:textId="09F892E9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1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B. Project Scope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_Toc173511301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2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5B22DE9D" w14:textId="03FDB4CE" w:rsidR="00E17131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2" w:history="1">
                <w:r w:rsidR="00E17131" w:rsidRPr="009815E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III. ASSUMPTIONS AND CONSTRAINTS (WIP)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_Toc173511302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3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63C31C4D" w14:textId="35FCAB8A" w:rsidR="00E17131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3" w:history="1">
                <w:r w:rsidR="00E17131" w:rsidRPr="009815E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IV. HIGH-LEVEL FUNCTIONAL REQUIREMENTS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_Toc173511303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3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4F21AC0F" w14:textId="42DB1F89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4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A. Customer registration (if creating phase 2-challenge)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_Toc173511304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3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59D29F7A" w14:textId="73B32F53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5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B. Service Request (this will be the first step if phase2-challenge is not created)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_Toc173511305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4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003CF7F8" w14:textId="004CF7BB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6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C. Backoffice Processing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_Toc173511306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8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3E01A71B" w14:textId="6927020B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7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D. Lightning App for Backoffice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_Toc173511307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11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6074919F" w14:textId="276C8E95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8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E. Challenges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_Toc173511308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12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73036EAE" w14:textId="229312E8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09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F. Development Guidelines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_Toc173511309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12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65B9F4F5" w14:textId="5DDDA4C8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10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G. Reference Docs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_Toc173511310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12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29F73CA3" w14:textId="47355AF6" w:rsidR="00E17131" w:rsidRDefault="00000000">
              <w:pPr>
                <w:pStyle w:val="TOC2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11" w:history="1">
                <w:r w:rsidR="00E17131" w:rsidRPr="009815E2">
                  <w:rPr>
                    <w:rStyle w:val="Hyperlink"/>
                    <w:rFonts w:ascii="Aptos Display" w:hAnsi="Aptos Display"/>
                    <w:noProof/>
                  </w:rPr>
                  <w:t>H. Operational / Functional Requirements: User Stories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_Toc173511311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13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0CDE06B2" w14:textId="799EAA3C" w:rsidR="00E17131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12" w:history="1">
                <w:r w:rsidR="00E17131" w:rsidRPr="009815E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V. PROJECT PLAN, SCHEDULE &amp; WHO?, WHAT?, WHEN? (WWW)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_Toc173511312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13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3CB38719" w14:textId="10E51892" w:rsidR="00E17131" w:rsidRDefault="00000000">
              <w:pPr>
                <w:pStyle w:val="TOC1"/>
                <w:tabs>
                  <w:tab w:val="right" w:leader="dot" w:pos="10250"/>
                </w:tabs>
                <w:rPr>
                  <w:noProof/>
                  <w:kern w:val="2"/>
                  <w:sz w:val="24"/>
                  <w:szCs w:val="24"/>
                  <w:lang w:val="en-US"/>
                  <w14:ligatures w14:val="standardContextual"/>
                </w:rPr>
              </w:pPr>
              <w:hyperlink w:anchor="_Toc173511313" w:history="1">
                <w:r w:rsidR="00E17131" w:rsidRPr="009815E2">
                  <w:rPr>
                    <w:rStyle w:val="Hyperlink"/>
                    <w:rFonts w:ascii="Aptos Display" w:hAnsi="Aptos Display"/>
                    <w:b/>
                    <w:bCs/>
                    <w:noProof/>
                  </w:rPr>
                  <w:t>VI. MEETING MINUTES &amp; AGREEMENTS</w:t>
                </w:r>
                <w:r w:rsidR="00E17131">
                  <w:rPr>
                    <w:noProof/>
                    <w:webHidden/>
                  </w:rPr>
                  <w:tab/>
                </w:r>
                <w:r w:rsidR="00E17131">
                  <w:rPr>
                    <w:noProof/>
                    <w:webHidden/>
                  </w:rPr>
                  <w:fldChar w:fldCharType="begin"/>
                </w:r>
                <w:r w:rsidR="00E17131">
                  <w:rPr>
                    <w:noProof/>
                    <w:webHidden/>
                  </w:rPr>
                  <w:instrText xml:space="preserve"> PAGEREF _Toc173511313 \h </w:instrText>
                </w:r>
                <w:r w:rsidR="00E17131">
                  <w:rPr>
                    <w:noProof/>
                    <w:webHidden/>
                  </w:rPr>
                </w:r>
                <w:r w:rsidR="00E17131">
                  <w:rPr>
                    <w:noProof/>
                    <w:webHidden/>
                  </w:rPr>
                  <w:fldChar w:fldCharType="separate"/>
                </w:r>
                <w:r w:rsidR="00E17131">
                  <w:rPr>
                    <w:noProof/>
                    <w:webHidden/>
                  </w:rPr>
                  <w:t>13</w:t>
                </w:r>
                <w:r w:rsidR="00E17131">
                  <w:rPr>
                    <w:noProof/>
                    <w:webHidden/>
                  </w:rPr>
                  <w:fldChar w:fldCharType="end"/>
                </w:r>
              </w:hyperlink>
            </w:p>
            <w:p w14:paraId="44FB963C" w14:textId="4E5298E8" w:rsidR="00587083" w:rsidRDefault="0058708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8440AFE" w14:textId="77777777" w:rsidR="002F4CC2" w:rsidRDefault="002F4CC2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A71CF34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11AF733D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69AC0D9B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06951149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D339111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272B13F0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2BD57D6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7381D717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54DFEDB3" w14:textId="77777777" w:rsidR="00EB5AA9" w:rsidRDefault="00EB5AA9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  <w:p w14:paraId="30F507C9" w14:textId="3681CFDB" w:rsidR="00EB5AA9" w:rsidRPr="00EB5AA9" w:rsidRDefault="00000000" w:rsidP="00EB5AA9">
          <w:pPr>
            <w:rPr>
              <w:rFonts w:ascii="Aptos" w:eastAsia="Aptos" w:hAnsi="Aptos"/>
              <w:kern w:val="2"/>
              <w14:ligatures w14:val="standardContextual"/>
            </w:rPr>
          </w:pPr>
        </w:p>
      </w:sdtContent>
    </w:sdt>
    <w:bookmarkEnd w:id="0" w:displacedByCustomXml="prev"/>
    <w:bookmarkStart w:id="1" w:name="_Toc163563392" w:displacedByCustomXml="prev"/>
    <w:bookmarkStart w:id="2" w:name="_Hlk150347641" w:displacedByCustomXml="prev"/>
    <w:p w14:paraId="4CA3CD07" w14:textId="1D6C9616" w:rsidR="0026648B" w:rsidRPr="00896708" w:rsidRDefault="0026648B" w:rsidP="0089670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3" w:name="_Toc173511298"/>
      <w:r w:rsidRPr="00896708">
        <w:rPr>
          <w:rFonts w:ascii="Aptos Display" w:hAnsi="Aptos Display"/>
          <w:b/>
          <w:bCs/>
          <w:sz w:val="28"/>
          <w:szCs w:val="28"/>
        </w:rPr>
        <w:lastRenderedPageBreak/>
        <w:t>I. INTRODUCTION</w:t>
      </w:r>
      <w:bookmarkEnd w:id="1"/>
      <w:bookmarkEnd w:id="3"/>
    </w:p>
    <w:p w14:paraId="42FD648D" w14:textId="77777777" w:rsidR="0026648B" w:rsidRPr="00E53C09" w:rsidRDefault="0026648B" w:rsidP="00EB5AA9">
      <w:pPr>
        <w:rPr>
          <w:rFonts w:ascii="Aptos Display" w:hAnsi="Aptos Display"/>
        </w:rPr>
      </w:pPr>
    </w:p>
    <w:p w14:paraId="58EA9E74" w14:textId="63D3265E" w:rsidR="00B65161" w:rsidRDefault="0026648B" w:rsidP="00EB5AA9">
      <w:pPr>
        <w:jc w:val="both"/>
        <w:rPr>
          <w:rFonts w:ascii="Aptos Display" w:hAnsi="Aptos Display"/>
        </w:rPr>
      </w:pPr>
      <w:r w:rsidRPr="00E53C09">
        <w:rPr>
          <w:rFonts w:ascii="Aptos Display" w:hAnsi="Aptos Display"/>
        </w:rPr>
        <w:t>This Business Requirement Document (BRD) outlines the business requirements</w:t>
      </w:r>
      <w:r w:rsidR="00134945">
        <w:rPr>
          <w:rFonts w:ascii="Aptos Display" w:hAnsi="Aptos Display"/>
        </w:rPr>
        <w:t xml:space="preserve"> for creating </w:t>
      </w:r>
      <w:r w:rsidR="002C4669">
        <w:rPr>
          <w:rFonts w:ascii="Aptos Display" w:hAnsi="Aptos Display"/>
        </w:rPr>
        <w:t>an</w:t>
      </w:r>
      <w:r w:rsidR="00134945">
        <w:rPr>
          <w:rFonts w:ascii="Aptos Display" w:hAnsi="Aptos Display"/>
        </w:rPr>
        <w:t xml:space="preserve"> </w:t>
      </w:r>
      <w:r w:rsidR="00917132">
        <w:rPr>
          <w:rFonts w:ascii="Aptos Display" w:hAnsi="Aptos Display"/>
        </w:rPr>
        <w:t xml:space="preserve">end-to-end </w:t>
      </w:r>
      <w:r w:rsidR="00134945">
        <w:rPr>
          <w:rFonts w:ascii="Aptos Display" w:hAnsi="Aptos Display"/>
        </w:rPr>
        <w:t xml:space="preserve">digital </w:t>
      </w:r>
      <w:r w:rsidR="00917132">
        <w:rPr>
          <w:rFonts w:ascii="Aptos Display" w:hAnsi="Aptos Display"/>
        </w:rPr>
        <w:t>solution</w:t>
      </w:r>
      <w:r w:rsidR="006C7303">
        <w:rPr>
          <w:rFonts w:ascii="Aptos Display" w:hAnsi="Aptos Display"/>
        </w:rPr>
        <w:t xml:space="preserve"> where customers can request an advance</w:t>
      </w:r>
      <w:r w:rsidR="007672AE">
        <w:rPr>
          <w:rFonts w:ascii="Aptos Display" w:hAnsi="Aptos Display"/>
        </w:rPr>
        <w:t xml:space="preserve"> </w:t>
      </w:r>
      <w:r w:rsidR="00CE7857">
        <w:rPr>
          <w:rFonts w:ascii="Aptos Display" w:hAnsi="Aptos Display"/>
        </w:rPr>
        <w:t xml:space="preserve">of </w:t>
      </w:r>
      <w:r w:rsidR="007672AE">
        <w:rPr>
          <w:rFonts w:ascii="Aptos Display" w:hAnsi="Aptos Display"/>
        </w:rPr>
        <w:t xml:space="preserve">deposit funds for </w:t>
      </w:r>
      <w:r w:rsidR="00CE7857">
        <w:rPr>
          <w:rFonts w:ascii="Aptos Display" w:hAnsi="Aptos Display"/>
        </w:rPr>
        <w:t xml:space="preserve">the payment </w:t>
      </w:r>
      <w:r w:rsidR="001E07A1">
        <w:rPr>
          <w:rFonts w:ascii="Aptos Display" w:hAnsi="Aptos Display"/>
        </w:rPr>
        <w:t xml:space="preserve">of </w:t>
      </w:r>
      <w:r w:rsidR="007672AE">
        <w:rPr>
          <w:rFonts w:ascii="Aptos Display" w:hAnsi="Aptos Display"/>
        </w:rPr>
        <w:t>funeral expenses</w:t>
      </w:r>
      <w:r w:rsidR="00E04C8B">
        <w:rPr>
          <w:rFonts w:ascii="Aptos Display" w:hAnsi="Aptos Display"/>
        </w:rPr>
        <w:t xml:space="preserve"> thru a web portal</w:t>
      </w:r>
      <w:r w:rsidR="004E0AD9">
        <w:rPr>
          <w:rFonts w:ascii="Aptos Display" w:hAnsi="Aptos Display"/>
        </w:rPr>
        <w:t xml:space="preserve">, for it later to be reviewed by a </w:t>
      </w:r>
      <w:r w:rsidR="009A6007">
        <w:rPr>
          <w:rFonts w:ascii="Aptos Display" w:hAnsi="Aptos Display"/>
        </w:rPr>
        <w:t>back-office</w:t>
      </w:r>
      <w:r w:rsidR="004E0AD9">
        <w:rPr>
          <w:rFonts w:ascii="Aptos Display" w:hAnsi="Aptos Display"/>
        </w:rPr>
        <w:t xml:space="preserve"> team (</w:t>
      </w:r>
      <w:r w:rsidR="007A6571">
        <w:rPr>
          <w:rFonts w:ascii="Aptos Display" w:hAnsi="Aptos Display"/>
        </w:rPr>
        <w:t>back</w:t>
      </w:r>
      <w:r w:rsidR="009A6007">
        <w:rPr>
          <w:rFonts w:ascii="Aptos Display" w:hAnsi="Aptos Display"/>
        </w:rPr>
        <w:t>-</w:t>
      </w:r>
      <w:r w:rsidR="007A6571">
        <w:rPr>
          <w:rFonts w:ascii="Aptos Display" w:hAnsi="Aptos Display"/>
        </w:rPr>
        <w:t>office</w:t>
      </w:r>
      <w:r w:rsidR="002C4669">
        <w:rPr>
          <w:rFonts w:ascii="Aptos Display" w:hAnsi="Aptos Display"/>
        </w:rPr>
        <w:t xml:space="preserve"> workflow</w:t>
      </w:r>
      <w:r w:rsidR="00CE7857">
        <w:rPr>
          <w:rFonts w:ascii="Aptos Display" w:hAnsi="Aptos Display"/>
        </w:rPr>
        <w:t xml:space="preserve">) and </w:t>
      </w:r>
      <w:r w:rsidR="00E26F41">
        <w:rPr>
          <w:rFonts w:ascii="Aptos Display" w:hAnsi="Aptos Display"/>
        </w:rPr>
        <w:t xml:space="preserve">the </w:t>
      </w:r>
      <w:r w:rsidR="00E328DC">
        <w:rPr>
          <w:rFonts w:ascii="Aptos Display" w:hAnsi="Aptos Display"/>
        </w:rPr>
        <w:t>funeral expenses are paid by a deposit to the F</w:t>
      </w:r>
      <w:r w:rsidR="00927B03">
        <w:rPr>
          <w:rFonts w:ascii="Aptos Display" w:hAnsi="Aptos Display"/>
        </w:rPr>
        <w:t>uneral Home bank account.</w:t>
      </w:r>
      <w:r w:rsidR="006563C5">
        <w:rPr>
          <w:rFonts w:ascii="Aptos Display" w:hAnsi="Aptos Display"/>
        </w:rPr>
        <w:t xml:space="preserve"> </w:t>
      </w:r>
      <w:r w:rsidRPr="00E53C09">
        <w:rPr>
          <w:rFonts w:ascii="Aptos Display" w:hAnsi="Aptos Display"/>
        </w:rPr>
        <w:t>Th</w:t>
      </w:r>
      <w:r w:rsidR="006563C5">
        <w:rPr>
          <w:rFonts w:ascii="Aptos Display" w:hAnsi="Aptos Display"/>
        </w:rPr>
        <w:t>e</w:t>
      </w:r>
      <w:r w:rsidRPr="00E53C09">
        <w:rPr>
          <w:rFonts w:ascii="Aptos Display" w:hAnsi="Aptos Display"/>
        </w:rPr>
        <w:t xml:space="preserve"> </w:t>
      </w:r>
      <w:r w:rsidR="008D1E0A">
        <w:rPr>
          <w:rFonts w:ascii="Aptos Display" w:hAnsi="Aptos Display"/>
        </w:rPr>
        <w:t>proposed</w:t>
      </w:r>
      <w:r w:rsidR="007A6571">
        <w:rPr>
          <w:rFonts w:ascii="Aptos Display" w:hAnsi="Aptos Display"/>
        </w:rPr>
        <w:t xml:space="preserve"> solution </w:t>
      </w:r>
      <w:r w:rsidRPr="00E53C09">
        <w:rPr>
          <w:rFonts w:ascii="Aptos Display" w:hAnsi="Aptos Display"/>
        </w:rPr>
        <w:t>will allow customers to input their personal</w:t>
      </w:r>
      <w:r w:rsidR="00E328DC">
        <w:rPr>
          <w:rFonts w:ascii="Aptos Display" w:hAnsi="Aptos Display"/>
        </w:rPr>
        <w:t xml:space="preserve"> information, </w:t>
      </w:r>
      <w:r w:rsidR="00BA4F2E">
        <w:rPr>
          <w:rFonts w:ascii="Aptos Display" w:hAnsi="Aptos Display"/>
        </w:rPr>
        <w:t>deceased customer information</w:t>
      </w:r>
      <w:r w:rsidR="009A6007">
        <w:rPr>
          <w:rFonts w:ascii="Aptos Display" w:hAnsi="Aptos Display"/>
        </w:rPr>
        <w:t xml:space="preserve"> and </w:t>
      </w:r>
      <w:r w:rsidR="00BA4F2E">
        <w:rPr>
          <w:rFonts w:ascii="Aptos Display" w:hAnsi="Aptos Display"/>
        </w:rPr>
        <w:t>attached required documents</w:t>
      </w:r>
      <w:r w:rsidR="00763D77">
        <w:rPr>
          <w:rFonts w:ascii="Aptos Display" w:hAnsi="Aptos Display"/>
        </w:rPr>
        <w:t xml:space="preserve"> in a web form</w:t>
      </w:r>
      <w:r w:rsidR="00BB27DD">
        <w:rPr>
          <w:rFonts w:ascii="Aptos Display" w:hAnsi="Aptos Display"/>
        </w:rPr>
        <w:t xml:space="preserve">. </w:t>
      </w:r>
      <w:r w:rsidR="00FA46ED">
        <w:rPr>
          <w:rFonts w:ascii="Aptos Display" w:hAnsi="Aptos Display"/>
        </w:rPr>
        <w:t xml:space="preserve">It will also </w:t>
      </w:r>
      <w:r w:rsidR="00973BB1">
        <w:rPr>
          <w:rFonts w:ascii="Aptos Display" w:hAnsi="Aptos Display"/>
        </w:rPr>
        <w:t>inform the customer the resolution of their requests thru email notifications.</w:t>
      </w:r>
      <w:r w:rsidR="00DB52C7">
        <w:rPr>
          <w:rFonts w:ascii="Aptos Display" w:hAnsi="Aptos Display"/>
        </w:rPr>
        <w:t xml:space="preserve"> </w:t>
      </w:r>
      <w:r w:rsidR="009A6007">
        <w:rPr>
          <w:rFonts w:ascii="Aptos Display" w:hAnsi="Aptos Display"/>
        </w:rPr>
        <w:t xml:space="preserve">This </w:t>
      </w:r>
      <w:r w:rsidR="00FE3A94">
        <w:rPr>
          <w:rFonts w:ascii="Aptos Display" w:hAnsi="Aptos Display"/>
        </w:rPr>
        <w:t xml:space="preserve">solution can be the stepping stone of </w:t>
      </w:r>
      <w:r w:rsidR="007231CB">
        <w:rPr>
          <w:rFonts w:ascii="Aptos Display" w:hAnsi="Aptos Display"/>
        </w:rPr>
        <w:t xml:space="preserve">digitizing similar services </w:t>
      </w:r>
      <w:r w:rsidR="006C16CC">
        <w:rPr>
          <w:rFonts w:ascii="Aptos Display" w:hAnsi="Aptos Display"/>
        </w:rPr>
        <w:t xml:space="preserve">due to death </w:t>
      </w:r>
      <w:r w:rsidR="007231CB">
        <w:rPr>
          <w:rFonts w:ascii="Aptos Display" w:hAnsi="Aptos Display"/>
        </w:rPr>
        <w:t xml:space="preserve">such as: general </w:t>
      </w:r>
      <w:r w:rsidR="000D1038">
        <w:rPr>
          <w:rFonts w:ascii="Aptos Display" w:hAnsi="Aptos Display"/>
        </w:rPr>
        <w:t>advance</w:t>
      </w:r>
      <w:r w:rsidR="002A7B13">
        <w:rPr>
          <w:rFonts w:ascii="Aptos Display" w:hAnsi="Aptos Display"/>
        </w:rPr>
        <w:t xml:space="preserve"> of funds</w:t>
      </w:r>
      <w:r w:rsidR="006C16CC">
        <w:rPr>
          <w:rFonts w:ascii="Aptos Display" w:hAnsi="Aptos Display"/>
        </w:rPr>
        <w:t>, liquidation of funds and financial relationship certification</w:t>
      </w:r>
      <w:r w:rsidR="00B96834">
        <w:rPr>
          <w:rFonts w:ascii="Aptos Display" w:hAnsi="Aptos Display"/>
        </w:rPr>
        <w:t>s. Also, include o</w:t>
      </w:r>
      <w:r w:rsidR="00E35C78">
        <w:rPr>
          <w:rFonts w:ascii="Aptos Display" w:hAnsi="Aptos Display"/>
        </w:rPr>
        <w:t>ther type of products</w:t>
      </w:r>
      <w:r w:rsidR="0076014F">
        <w:rPr>
          <w:rFonts w:ascii="Aptos Display" w:hAnsi="Aptos Display"/>
        </w:rPr>
        <w:t xml:space="preserve"> in  the future.</w:t>
      </w:r>
    </w:p>
    <w:p w14:paraId="2BA2D991" w14:textId="0231AB5C" w:rsidR="001205A1" w:rsidRDefault="00552C72" w:rsidP="00EB5AA9">
      <w:pPr>
        <w:jc w:val="both"/>
        <w:rPr>
          <w:rFonts w:ascii="Aptos Display" w:hAnsi="Aptos Display"/>
        </w:rPr>
      </w:pPr>
      <w:r>
        <w:rPr>
          <w:rFonts w:ascii="Aptos Display" w:hAnsi="Aptos Display"/>
        </w:rPr>
        <w:t>Phase 2 (Challenge) is proposed where customers submit the</w:t>
      </w:r>
      <w:r w:rsidR="00044B35">
        <w:rPr>
          <w:rFonts w:ascii="Aptos Display" w:hAnsi="Aptos Display"/>
        </w:rPr>
        <w:t xml:space="preserve"> funds advance for funeral expensed </w:t>
      </w:r>
      <w:r>
        <w:rPr>
          <w:rFonts w:ascii="Aptos Display" w:hAnsi="Aptos Display"/>
        </w:rPr>
        <w:t xml:space="preserve">request thru a register/sign-in portal </w:t>
      </w:r>
      <w:r w:rsidR="00044B35">
        <w:rPr>
          <w:rFonts w:ascii="Aptos Display" w:hAnsi="Aptos Display"/>
        </w:rPr>
        <w:t xml:space="preserve">and monitor the status and </w:t>
      </w:r>
      <w:r w:rsidR="00205AC6">
        <w:rPr>
          <w:rFonts w:ascii="Aptos Display" w:hAnsi="Aptos Display"/>
        </w:rPr>
        <w:t>ticket resolution</w:t>
      </w:r>
      <w:r w:rsidR="006F1FF0">
        <w:rPr>
          <w:rFonts w:ascii="Aptos Display" w:hAnsi="Aptos Display"/>
        </w:rPr>
        <w:t>.</w:t>
      </w:r>
    </w:p>
    <w:p w14:paraId="4B485546" w14:textId="4C1C7E8F" w:rsidR="0026648B" w:rsidRDefault="00E35C78" w:rsidP="00EB5AA9">
      <w:pPr>
        <w:jc w:val="both"/>
        <w:rPr>
          <w:rFonts w:ascii="Aptos Display" w:hAnsi="Aptos Display"/>
          <w:b/>
          <w:bCs/>
        </w:rPr>
      </w:pPr>
      <w:r>
        <w:rPr>
          <w:rFonts w:ascii="Aptos Display" w:hAnsi="Aptos Display"/>
          <w:b/>
          <w:bCs/>
        </w:rPr>
        <w:t xml:space="preserve">Actual </w:t>
      </w:r>
      <w:r w:rsidR="008D42DB">
        <w:rPr>
          <w:rFonts w:ascii="Aptos Display" w:hAnsi="Aptos Display"/>
          <w:b/>
          <w:bCs/>
        </w:rPr>
        <w:t xml:space="preserve">Advance of Deposit Funds </w:t>
      </w:r>
      <w:r w:rsidR="00070E4C">
        <w:rPr>
          <w:rFonts w:ascii="Aptos Display" w:hAnsi="Aptos Display"/>
          <w:b/>
          <w:bCs/>
        </w:rPr>
        <w:t>for</w:t>
      </w:r>
      <w:r w:rsidR="008D42DB">
        <w:rPr>
          <w:rFonts w:ascii="Aptos Display" w:hAnsi="Aptos Display"/>
          <w:b/>
          <w:bCs/>
        </w:rPr>
        <w:t xml:space="preserve"> Funeral Expenses</w:t>
      </w:r>
    </w:p>
    <w:p w14:paraId="19206D89" w14:textId="23A6E3E3" w:rsidR="0026648B" w:rsidRPr="00E53C09" w:rsidRDefault="008D42DB" w:rsidP="00DA098E">
      <w:p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actual process of </w:t>
      </w:r>
      <w:r w:rsidR="00F26897">
        <w:rPr>
          <w:rFonts w:ascii="Aptos Display" w:hAnsi="Aptos Display"/>
        </w:rPr>
        <w:t>the advance of fund</w:t>
      </w:r>
      <w:r w:rsidR="00C826C7">
        <w:rPr>
          <w:rFonts w:ascii="Aptos Display" w:hAnsi="Aptos Display"/>
        </w:rPr>
        <w:t>s</w:t>
      </w:r>
      <w:r w:rsidR="00F26897">
        <w:rPr>
          <w:rFonts w:ascii="Aptos Display" w:hAnsi="Aptos Display"/>
        </w:rPr>
        <w:t xml:space="preserve"> for funeral expenses doesn’t have an end-to-end digital channel where the customer can submit his request for evaluation and then</w:t>
      </w:r>
      <w:r w:rsidR="00091977">
        <w:rPr>
          <w:rFonts w:ascii="Aptos Display" w:hAnsi="Aptos Display"/>
        </w:rPr>
        <w:t xml:space="preserve">, once approved, </w:t>
      </w:r>
      <w:r w:rsidR="00F1598B">
        <w:rPr>
          <w:rFonts w:ascii="Aptos Display" w:hAnsi="Aptos Display"/>
        </w:rPr>
        <w:t xml:space="preserve">the amount invoiced is </w:t>
      </w:r>
      <w:r w:rsidR="00591B73">
        <w:rPr>
          <w:rFonts w:ascii="Aptos Display" w:hAnsi="Aptos Display"/>
        </w:rPr>
        <w:t xml:space="preserve">deposited to </w:t>
      </w:r>
      <w:r w:rsidR="00091977">
        <w:rPr>
          <w:rFonts w:ascii="Aptos Display" w:hAnsi="Aptos Display"/>
        </w:rPr>
        <w:t xml:space="preserve">the </w:t>
      </w:r>
      <w:r w:rsidR="00C826C7">
        <w:rPr>
          <w:rFonts w:ascii="Aptos Display" w:hAnsi="Aptos Display"/>
        </w:rPr>
        <w:t xml:space="preserve">Funeral Home bank account. </w:t>
      </w:r>
      <w:r w:rsidR="00591B73">
        <w:rPr>
          <w:rFonts w:ascii="Aptos Display" w:hAnsi="Aptos Display"/>
        </w:rPr>
        <w:t>Currently, the customers come</w:t>
      </w:r>
      <w:r w:rsidR="00DB52C7">
        <w:rPr>
          <w:rFonts w:ascii="Aptos Display" w:hAnsi="Aptos Display"/>
        </w:rPr>
        <w:t xml:space="preserve"> </w:t>
      </w:r>
      <w:r w:rsidR="00591B73">
        <w:rPr>
          <w:rFonts w:ascii="Aptos Display" w:hAnsi="Aptos Display"/>
        </w:rPr>
        <w:t xml:space="preserve">to </w:t>
      </w:r>
      <w:r w:rsidR="00973BB1">
        <w:rPr>
          <w:rFonts w:ascii="Aptos Display" w:hAnsi="Aptos Display"/>
        </w:rPr>
        <w:t>a</w:t>
      </w:r>
      <w:r w:rsidR="00591B73">
        <w:rPr>
          <w:rFonts w:ascii="Aptos Display" w:hAnsi="Aptos Display"/>
        </w:rPr>
        <w:t xml:space="preserve"> retail store </w:t>
      </w:r>
      <w:r w:rsidR="003A793D">
        <w:rPr>
          <w:rFonts w:ascii="Aptos Display" w:hAnsi="Aptos Display"/>
        </w:rPr>
        <w:t>to complete the whole process</w:t>
      </w:r>
      <w:r w:rsidR="00E666D4">
        <w:rPr>
          <w:rFonts w:ascii="Aptos Display" w:hAnsi="Aptos Display"/>
        </w:rPr>
        <w:t>. Sometimes it takes 2 visits</w:t>
      </w:r>
      <w:r w:rsidR="00C9647A">
        <w:rPr>
          <w:rFonts w:ascii="Aptos Display" w:hAnsi="Aptos Display"/>
        </w:rPr>
        <w:t xml:space="preserve">, </w:t>
      </w:r>
      <w:r w:rsidR="00E666D4">
        <w:rPr>
          <w:rFonts w:ascii="Aptos Display" w:hAnsi="Aptos Display"/>
        </w:rPr>
        <w:t xml:space="preserve">one for </w:t>
      </w:r>
      <w:r w:rsidR="00C9647A">
        <w:rPr>
          <w:rFonts w:ascii="Aptos Display" w:hAnsi="Aptos Display"/>
        </w:rPr>
        <w:t xml:space="preserve">orientation and another to </w:t>
      </w:r>
      <w:r w:rsidR="0027436A">
        <w:rPr>
          <w:rFonts w:ascii="Aptos Display" w:hAnsi="Aptos Display"/>
        </w:rPr>
        <w:t>pick up</w:t>
      </w:r>
      <w:r w:rsidR="00C9647A">
        <w:rPr>
          <w:rFonts w:ascii="Aptos Display" w:hAnsi="Aptos Display"/>
        </w:rPr>
        <w:t xml:space="preserve"> the check</w:t>
      </w:r>
      <w:r w:rsidR="002B2B2A">
        <w:rPr>
          <w:rFonts w:ascii="Aptos Display" w:hAnsi="Aptos Display"/>
        </w:rPr>
        <w:t xml:space="preserve">. </w:t>
      </w:r>
      <w:r w:rsidR="00DA098E">
        <w:rPr>
          <w:rFonts w:ascii="Aptos Display" w:hAnsi="Aptos Display"/>
        </w:rPr>
        <w:t xml:space="preserve">After the customers </w:t>
      </w:r>
      <w:r w:rsidR="0027436A">
        <w:rPr>
          <w:rFonts w:ascii="Aptos Display" w:hAnsi="Aptos Display"/>
        </w:rPr>
        <w:t>pick up the</w:t>
      </w:r>
      <w:r w:rsidR="00DA098E">
        <w:rPr>
          <w:rFonts w:ascii="Aptos Display" w:hAnsi="Aptos Display"/>
        </w:rPr>
        <w:t xml:space="preserve"> check in one of Popular’s branches he needs to go </w:t>
      </w:r>
      <w:r w:rsidR="007E1B8C">
        <w:rPr>
          <w:rFonts w:ascii="Aptos Display" w:hAnsi="Aptos Display"/>
        </w:rPr>
        <w:t>to the Funeral Home to deliver the check</w:t>
      </w:r>
      <w:r w:rsidR="00E62BC2">
        <w:rPr>
          <w:rFonts w:ascii="Aptos Display" w:hAnsi="Aptos Display"/>
        </w:rPr>
        <w:t xml:space="preserve">. </w:t>
      </w:r>
    </w:p>
    <w:p w14:paraId="61D0D274" w14:textId="6644BAC8" w:rsidR="0026648B" w:rsidRDefault="0026648B" w:rsidP="0089670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4" w:name="_Toc163563393"/>
      <w:bookmarkStart w:id="5" w:name="_Toc173511299"/>
      <w:r w:rsidRPr="00896708">
        <w:rPr>
          <w:rFonts w:ascii="Aptos Display" w:hAnsi="Aptos Display"/>
          <w:b/>
          <w:bCs/>
          <w:sz w:val="28"/>
          <w:szCs w:val="28"/>
        </w:rPr>
        <w:t>II. BUSINESS OBJECTIVES AND PROJECT SCOPE</w:t>
      </w:r>
      <w:bookmarkEnd w:id="4"/>
      <w:bookmarkEnd w:id="5"/>
    </w:p>
    <w:p w14:paraId="50233FD8" w14:textId="77777777" w:rsidR="00896708" w:rsidRPr="00896708" w:rsidRDefault="00896708" w:rsidP="00896708"/>
    <w:p w14:paraId="2326A766" w14:textId="77777777" w:rsidR="0026648B" w:rsidRDefault="0026648B" w:rsidP="003D64B2">
      <w:pPr>
        <w:pStyle w:val="Heading2"/>
        <w:rPr>
          <w:rFonts w:ascii="Aptos Display" w:hAnsi="Aptos Display"/>
          <w:sz w:val="24"/>
          <w:szCs w:val="24"/>
        </w:rPr>
      </w:pPr>
      <w:bookmarkStart w:id="6" w:name="_Toc173511300"/>
      <w:r w:rsidRPr="003D64B2">
        <w:rPr>
          <w:rFonts w:ascii="Aptos Display" w:hAnsi="Aptos Display"/>
          <w:sz w:val="24"/>
          <w:szCs w:val="24"/>
        </w:rPr>
        <w:t>A. Business Objectives</w:t>
      </w:r>
      <w:bookmarkEnd w:id="6"/>
    </w:p>
    <w:p w14:paraId="0B3E9202" w14:textId="77777777" w:rsidR="00687BE8" w:rsidRPr="00687BE8" w:rsidRDefault="00687BE8" w:rsidP="00687BE8"/>
    <w:p w14:paraId="1CF0C62E" w14:textId="2D888BEB" w:rsidR="0026648B" w:rsidRPr="00E53C09" w:rsidRDefault="0026648B" w:rsidP="00EB5AA9">
      <w:pPr>
        <w:rPr>
          <w:rFonts w:ascii="Aptos Display" w:hAnsi="Aptos Display"/>
        </w:rPr>
      </w:pPr>
      <w:r w:rsidRPr="00E53C09">
        <w:rPr>
          <w:rFonts w:ascii="Aptos Display" w:hAnsi="Aptos Display"/>
        </w:rPr>
        <w:t>The main objectives of the</w:t>
      </w:r>
      <w:r w:rsidR="006C1B18">
        <w:rPr>
          <w:rFonts w:ascii="Aptos Display" w:hAnsi="Aptos Display"/>
        </w:rPr>
        <w:t xml:space="preserve"> proposed</w:t>
      </w:r>
      <w:r w:rsidRPr="00E53C09">
        <w:rPr>
          <w:rFonts w:ascii="Aptos Display" w:hAnsi="Aptos Display"/>
        </w:rPr>
        <w:t xml:space="preserve"> </w:t>
      </w:r>
      <w:r w:rsidR="00DA098E">
        <w:rPr>
          <w:rFonts w:ascii="Aptos Display" w:hAnsi="Aptos Display"/>
        </w:rPr>
        <w:t>end-to</w:t>
      </w:r>
      <w:r w:rsidR="00FD1DE1">
        <w:rPr>
          <w:rFonts w:ascii="Aptos Display" w:hAnsi="Aptos Display"/>
        </w:rPr>
        <w:t>-en</w:t>
      </w:r>
      <w:r w:rsidR="00DA098E">
        <w:rPr>
          <w:rFonts w:ascii="Aptos Display" w:hAnsi="Aptos Display"/>
        </w:rPr>
        <w:t>d</w:t>
      </w:r>
      <w:r w:rsidR="00FD1DE1">
        <w:rPr>
          <w:rFonts w:ascii="Aptos Display" w:hAnsi="Aptos Display"/>
        </w:rPr>
        <w:t xml:space="preserve"> digital solution</w:t>
      </w:r>
      <w:r w:rsidRPr="00E53C09">
        <w:rPr>
          <w:rFonts w:ascii="Aptos Display" w:hAnsi="Aptos Display"/>
        </w:rPr>
        <w:t>:</w:t>
      </w:r>
    </w:p>
    <w:p w14:paraId="5BEF892F" w14:textId="6D8F5FCB" w:rsidR="0026648B" w:rsidRDefault="0026648B" w:rsidP="00DF1A4B">
      <w:pPr>
        <w:pStyle w:val="ListParagraph"/>
        <w:numPr>
          <w:ilvl w:val="0"/>
          <w:numId w:val="17"/>
        </w:numPr>
        <w:jc w:val="both"/>
        <w:rPr>
          <w:rFonts w:ascii="Aptos Display" w:hAnsi="Aptos Display"/>
        </w:rPr>
      </w:pPr>
      <w:r w:rsidRPr="00E81755">
        <w:rPr>
          <w:rFonts w:ascii="Aptos Display" w:hAnsi="Aptos Display"/>
        </w:rPr>
        <w:t>Provide customers</w:t>
      </w:r>
      <w:r w:rsidR="00FD1DE1">
        <w:rPr>
          <w:rFonts w:ascii="Aptos Display" w:hAnsi="Aptos Display"/>
        </w:rPr>
        <w:t xml:space="preserve"> with a humanized</w:t>
      </w:r>
      <w:r w:rsidR="00A3087E">
        <w:rPr>
          <w:rFonts w:ascii="Aptos Display" w:hAnsi="Aptos Display"/>
        </w:rPr>
        <w:t>, convenient</w:t>
      </w:r>
      <w:r w:rsidR="00FD1DE1">
        <w:rPr>
          <w:rFonts w:ascii="Aptos Display" w:hAnsi="Aptos Display"/>
        </w:rPr>
        <w:t xml:space="preserve"> </w:t>
      </w:r>
      <w:r w:rsidR="0034463C">
        <w:rPr>
          <w:rFonts w:ascii="Aptos Display" w:hAnsi="Aptos Display"/>
        </w:rPr>
        <w:t>process</w:t>
      </w:r>
      <w:r w:rsidRPr="00E81755">
        <w:rPr>
          <w:rFonts w:ascii="Aptos Display" w:hAnsi="Aptos Display"/>
        </w:rPr>
        <w:t xml:space="preserve"> </w:t>
      </w:r>
      <w:r w:rsidR="00A1548D">
        <w:rPr>
          <w:rFonts w:ascii="Aptos Display" w:hAnsi="Aptos Display"/>
        </w:rPr>
        <w:t>to</w:t>
      </w:r>
      <w:r w:rsidR="00A3087E">
        <w:rPr>
          <w:rFonts w:ascii="Aptos Display" w:hAnsi="Aptos Display"/>
        </w:rPr>
        <w:t xml:space="preserve"> </w:t>
      </w:r>
      <w:r w:rsidR="00695E64">
        <w:rPr>
          <w:rFonts w:ascii="Aptos Display" w:hAnsi="Aptos Display"/>
        </w:rPr>
        <w:t xml:space="preserve">request an advance of </w:t>
      </w:r>
      <w:r w:rsidR="00A1548D">
        <w:rPr>
          <w:rFonts w:ascii="Aptos Display" w:hAnsi="Aptos Display"/>
        </w:rPr>
        <w:t>funds for funeral expenses</w:t>
      </w:r>
      <w:r w:rsidR="005C73DA">
        <w:rPr>
          <w:rFonts w:ascii="Aptos Display" w:hAnsi="Aptos Display"/>
        </w:rPr>
        <w:t xml:space="preserve"> where they don’t need to visit a branch</w:t>
      </w:r>
      <w:r w:rsidR="007552A6">
        <w:rPr>
          <w:rFonts w:ascii="Aptos Display" w:hAnsi="Aptos Display"/>
        </w:rPr>
        <w:t xml:space="preserve"> and</w:t>
      </w:r>
      <w:r w:rsidR="0047004E">
        <w:rPr>
          <w:rFonts w:ascii="Aptos Display" w:hAnsi="Aptos Display"/>
        </w:rPr>
        <w:t xml:space="preserve"> go back to </w:t>
      </w:r>
      <w:r w:rsidR="007552A6">
        <w:rPr>
          <w:rFonts w:ascii="Aptos Display" w:hAnsi="Aptos Display"/>
        </w:rPr>
        <w:t xml:space="preserve">the funeral home to make the payment. </w:t>
      </w:r>
    </w:p>
    <w:p w14:paraId="74FFD2A4" w14:textId="50433F9F" w:rsidR="0026648B" w:rsidRDefault="0026648B" w:rsidP="00DF1A4B">
      <w:pPr>
        <w:pStyle w:val="ListParagraph"/>
        <w:numPr>
          <w:ilvl w:val="0"/>
          <w:numId w:val="17"/>
        </w:numPr>
        <w:jc w:val="both"/>
        <w:rPr>
          <w:rFonts w:ascii="Aptos Display" w:hAnsi="Aptos Display"/>
        </w:rPr>
      </w:pPr>
      <w:r w:rsidRPr="00E81755">
        <w:rPr>
          <w:rFonts w:ascii="Aptos Display" w:hAnsi="Aptos Display"/>
        </w:rPr>
        <w:t>Increase customer satisfaction and loyalty by</w:t>
      </w:r>
      <w:r w:rsidR="00B81C18">
        <w:rPr>
          <w:rFonts w:ascii="Aptos Display" w:hAnsi="Aptos Display"/>
        </w:rPr>
        <w:t xml:space="preserve"> </w:t>
      </w:r>
      <w:r w:rsidR="007C4D8A">
        <w:rPr>
          <w:rFonts w:ascii="Aptos Display" w:hAnsi="Aptos Display"/>
        </w:rPr>
        <w:t xml:space="preserve">presenting them with options that </w:t>
      </w:r>
      <w:r w:rsidR="00E62BC2">
        <w:rPr>
          <w:rFonts w:ascii="Aptos Display" w:hAnsi="Aptos Display"/>
        </w:rPr>
        <w:t>can support them thru this difficult time</w:t>
      </w:r>
      <w:r w:rsidRPr="00E81755">
        <w:rPr>
          <w:rFonts w:ascii="Aptos Display" w:hAnsi="Aptos Display"/>
        </w:rPr>
        <w:t>.</w:t>
      </w:r>
    </w:p>
    <w:p w14:paraId="102F0C39" w14:textId="777A5DFF" w:rsidR="0032647B" w:rsidRDefault="00D00F4B" w:rsidP="00DF1A4B">
      <w:pPr>
        <w:pStyle w:val="ListParagraph"/>
        <w:numPr>
          <w:ilvl w:val="0"/>
          <w:numId w:val="17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Increase digital adoption by offering a new service thru this channel.</w:t>
      </w:r>
    </w:p>
    <w:p w14:paraId="1E205D18" w14:textId="77777777" w:rsidR="0027436A" w:rsidRPr="0027436A" w:rsidRDefault="0027436A" w:rsidP="0027436A">
      <w:pPr>
        <w:pStyle w:val="ListParagraph"/>
        <w:jc w:val="both"/>
        <w:rPr>
          <w:rFonts w:ascii="Aptos Display" w:hAnsi="Aptos Display"/>
        </w:rPr>
      </w:pPr>
    </w:p>
    <w:p w14:paraId="1540E3B4" w14:textId="77777777" w:rsidR="0026648B" w:rsidRDefault="0026648B" w:rsidP="00687BE8">
      <w:pPr>
        <w:pStyle w:val="Heading2"/>
        <w:rPr>
          <w:rFonts w:ascii="Aptos Display" w:hAnsi="Aptos Display"/>
          <w:sz w:val="24"/>
          <w:szCs w:val="24"/>
        </w:rPr>
      </w:pPr>
      <w:bookmarkStart w:id="7" w:name="_Toc173511301"/>
      <w:r w:rsidRPr="00687BE8">
        <w:rPr>
          <w:rFonts w:ascii="Aptos Display" w:hAnsi="Aptos Display"/>
          <w:sz w:val="24"/>
          <w:szCs w:val="24"/>
        </w:rPr>
        <w:t>B. Project Scope</w:t>
      </w:r>
      <w:bookmarkEnd w:id="7"/>
    </w:p>
    <w:p w14:paraId="5EF9248C" w14:textId="77777777" w:rsidR="00687BE8" w:rsidRPr="00687BE8" w:rsidRDefault="00687BE8" w:rsidP="00687BE8"/>
    <w:p w14:paraId="756C2942" w14:textId="44586355" w:rsidR="0026648B" w:rsidRPr="00E53C09" w:rsidRDefault="0026648B" w:rsidP="00EB5AA9">
      <w:pPr>
        <w:rPr>
          <w:rFonts w:ascii="Aptos Display" w:hAnsi="Aptos Display"/>
        </w:rPr>
      </w:pPr>
      <w:r w:rsidRPr="00E53C09">
        <w:rPr>
          <w:rFonts w:ascii="Aptos Display" w:hAnsi="Aptos Display"/>
        </w:rPr>
        <w:t xml:space="preserve">The scope of </w:t>
      </w:r>
      <w:r w:rsidR="00746394">
        <w:rPr>
          <w:rFonts w:ascii="Aptos Display" w:hAnsi="Aptos Display"/>
        </w:rPr>
        <w:t xml:space="preserve">this webform request and </w:t>
      </w:r>
      <w:r w:rsidR="001430EF">
        <w:rPr>
          <w:rFonts w:ascii="Aptos Display" w:hAnsi="Aptos Display"/>
        </w:rPr>
        <w:t>back-office</w:t>
      </w:r>
      <w:r w:rsidR="00746394">
        <w:rPr>
          <w:rFonts w:ascii="Aptos Display" w:hAnsi="Aptos Display"/>
        </w:rPr>
        <w:t xml:space="preserve"> workflow</w:t>
      </w:r>
      <w:r w:rsidRPr="00E53C09">
        <w:rPr>
          <w:rFonts w:ascii="Aptos Display" w:hAnsi="Aptos Display"/>
        </w:rPr>
        <w:t xml:space="preserve"> includes the following features and functions:</w:t>
      </w:r>
    </w:p>
    <w:p w14:paraId="5177C402" w14:textId="54814079" w:rsidR="0026648B" w:rsidRDefault="0026648B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 w:rsidRPr="00771131">
        <w:rPr>
          <w:rFonts w:ascii="Aptos Display" w:hAnsi="Aptos Display"/>
        </w:rPr>
        <w:t>A</w:t>
      </w:r>
      <w:r w:rsidR="0027436A">
        <w:rPr>
          <w:rFonts w:ascii="Aptos Display" w:hAnsi="Aptos Display"/>
        </w:rPr>
        <w:t>n</w:t>
      </w:r>
      <w:r w:rsidRPr="00771131">
        <w:rPr>
          <w:rFonts w:ascii="Aptos Display" w:hAnsi="Aptos Display"/>
        </w:rPr>
        <w:t xml:space="preserve"> </w:t>
      </w:r>
      <w:r w:rsidR="0032647B">
        <w:rPr>
          <w:rFonts w:ascii="Aptos Display" w:hAnsi="Aptos Display"/>
        </w:rPr>
        <w:t xml:space="preserve">interactive </w:t>
      </w:r>
      <w:r w:rsidRPr="00771131">
        <w:rPr>
          <w:rFonts w:ascii="Aptos Display" w:hAnsi="Aptos Display"/>
        </w:rPr>
        <w:t xml:space="preserve">web-based user interface that allows customers to enter their personal information </w:t>
      </w:r>
      <w:r w:rsidR="00B14CC9">
        <w:rPr>
          <w:rFonts w:ascii="Aptos Display" w:hAnsi="Aptos Display"/>
        </w:rPr>
        <w:t xml:space="preserve">and </w:t>
      </w:r>
      <w:r w:rsidR="00FD7434">
        <w:rPr>
          <w:rFonts w:ascii="Aptos Display" w:hAnsi="Aptos Display"/>
        </w:rPr>
        <w:t>attached</w:t>
      </w:r>
      <w:r w:rsidR="00B14CC9">
        <w:rPr>
          <w:rFonts w:ascii="Aptos Display" w:hAnsi="Aptos Display"/>
        </w:rPr>
        <w:t xml:space="preserve"> required document</w:t>
      </w:r>
      <w:r w:rsidR="0032647B">
        <w:rPr>
          <w:rFonts w:ascii="Aptos Display" w:hAnsi="Aptos Display"/>
        </w:rPr>
        <w:t>ation.</w:t>
      </w:r>
    </w:p>
    <w:p w14:paraId="546FE182" w14:textId="30273790" w:rsidR="00EB573C" w:rsidRPr="003C4D27" w:rsidRDefault="00EB573C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 w:rsidRPr="00771131">
        <w:rPr>
          <w:rFonts w:ascii="Aptos Display" w:hAnsi="Aptos Display"/>
        </w:rPr>
        <w:t xml:space="preserve">An API or integration process to record, automatically, </w:t>
      </w:r>
      <w:r w:rsidR="009767E6">
        <w:rPr>
          <w:rFonts w:ascii="Aptos Display" w:hAnsi="Aptos Display"/>
        </w:rPr>
        <w:t xml:space="preserve">the </w:t>
      </w:r>
      <w:r w:rsidR="00D425AA">
        <w:rPr>
          <w:rFonts w:ascii="Aptos Display" w:hAnsi="Aptos Display"/>
        </w:rPr>
        <w:t>customer information and</w:t>
      </w:r>
      <w:r w:rsidR="009767E6">
        <w:rPr>
          <w:rFonts w:ascii="Aptos Display" w:hAnsi="Aptos Display"/>
        </w:rPr>
        <w:t xml:space="preserve"> </w:t>
      </w:r>
      <w:r w:rsidR="007B7E91">
        <w:rPr>
          <w:rFonts w:ascii="Aptos Display" w:hAnsi="Aptos Display"/>
        </w:rPr>
        <w:t>documentation submitted in the web</w:t>
      </w:r>
      <w:r w:rsidR="00BE37C7">
        <w:rPr>
          <w:rFonts w:ascii="Aptos Display" w:hAnsi="Aptos Display"/>
        </w:rPr>
        <w:t xml:space="preserve"> form </w:t>
      </w:r>
      <w:r w:rsidR="00845DDD">
        <w:rPr>
          <w:rFonts w:ascii="Aptos Display" w:hAnsi="Aptos Display"/>
        </w:rPr>
        <w:t>to create a ticket in Salesforce</w:t>
      </w:r>
      <w:r w:rsidRPr="00771131">
        <w:rPr>
          <w:rFonts w:ascii="Aptos Display" w:hAnsi="Aptos Display"/>
        </w:rPr>
        <w:t>.</w:t>
      </w:r>
    </w:p>
    <w:p w14:paraId="02C5AD48" w14:textId="0741E10F" w:rsidR="0026648B" w:rsidRDefault="0026648B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 w:rsidRPr="00771131">
        <w:rPr>
          <w:rFonts w:ascii="Aptos Display" w:hAnsi="Aptos Display"/>
        </w:rPr>
        <w:lastRenderedPageBreak/>
        <w:t>A letter generation system that creates</w:t>
      </w:r>
      <w:r w:rsidR="003E0978">
        <w:rPr>
          <w:rFonts w:ascii="Aptos Display" w:hAnsi="Aptos Display"/>
        </w:rPr>
        <w:t xml:space="preserve"> </w:t>
      </w:r>
      <w:r w:rsidRPr="00771131">
        <w:rPr>
          <w:rFonts w:ascii="Aptos Display" w:hAnsi="Aptos Display"/>
        </w:rPr>
        <w:t>customized and branded letter</w:t>
      </w:r>
      <w:r w:rsidR="00E02FBC">
        <w:rPr>
          <w:rFonts w:ascii="Aptos Display" w:hAnsi="Aptos Display"/>
        </w:rPr>
        <w:t>s</w:t>
      </w:r>
      <w:r w:rsidRPr="00771131">
        <w:rPr>
          <w:rFonts w:ascii="Aptos Display" w:hAnsi="Aptos Display"/>
        </w:rPr>
        <w:t xml:space="preserve"> based on the </w:t>
      </w:r>
      <w:r w:rsidR="003E0978">
        <w:rPr>
          <w:rFonts w:ascii="Aptos Display" w:hAnsi="Aptos Display"/>
        </w:rPr>
        <w:t>process step and ticket resolution</w:t>
      </w:r>
      <w:r w:rsidR="00D51E85">
        <w:rPr>
          <w:rFonts w:ascii="Aptos Display" w:hAnsi="Aptos Display"/>
        </w:rPr>
        <w:t>.</w:t>
      </w:r>
    </w:p>
    <w:p w14:paraId="6D79C238" w14:textId="4A88B02B" w:rsidR="00117586" w:rsidRDefault="008B7203" w:rsidP="00DF1A4B">
      <w:pPr>
        <w:pStyle w:val="ListParagraph"/>
        <w:numPr>
          <w:ilvl w:val="0"/>
          <w:numId w:val="18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</w:t>
      </w:r>
      <w:r w:rsidR="006F1FF0">
        <w:rPr>
          <w:rFonts w:ascii="Aptos Display" w:hAnsi="Aptos Display"/>
        </w:rPr>
        <w:t>phase 2 (</w:t>
      </w:r>
      <w:r>
        <w:rPr>
          <w:rFonts w:ascii="Aptos Display" w:hAnsi="Aptos Display"/>
        </w:rPr>
        <w:t>challeng</w:t>
      </w:r>
      <w:r w:rsidR="006F1FF0">
        <w:rPr>
          <w:rFonts w:ascii="Aptos Display" w:hAnsi="Aptos Display"/>
        </w:rPr>
        <w:t>e) will be created</w:t>
      </w:r>
      <w:r w:rsidR="0050475C">
        <w:rPr>
          <w:rFonts w:ascii="Aptos Display" w:hAnsi="Aptos Display"/>
        </w:rPr>
        <w:t xml:space="preserve">: </w:t>
      </w:r>
      <w:r>
        <w:rPr>
          <w:rFonts w:ascii="Aptos Display" w:hAnsi="Aptos Display"/>
        </w:rPr>
        <w:t xml:space="preserve"> a register</w:t>
      </w:r>
      <w:r w:rsidR="009915B7">
        <w:rPr>
          <w:rFonts w:ascii="Aptos Display" w:hAnsi="Aptos Display"/>
        </w:rPr>
        <w:t>/</w:t>
      </w:r>
      <w:r>
        <w:rPr>
          <w:rFonts w:ascii="Aptos Display" w:hAnsi="Aptos Display"/>
        </w:rPr>
        <w:t>sign-in web portal where cus</w:t>
      </w:r>
      <w:r w:rsidR="009915B7">
        <w:rPr>
          <w:rFonts w:ascii="Aptos Display" w:hAnsi="Aptos Display"/>
        </w:rPr>
        <w:t>tomers can submit their request and see the status and notifications of each ticket request.</w:t>
      </w:r>
    </w:p>
    <w:p w14:paraId="3A1FDA5C" w14:textId="47BF50E4" w:rsidR="00603B17" w:rsidRDefault="00603B17" w:rsidP="00DF1A4B">
      <w:pPr>
        <w:pStyle w:val="ListParagraph"/>
        <w:numPr>
          <w:ilvl w:val="0"/>
          <w:numId w:val="18"/>
        </w:numPr>
      </w:pPr>
      <w:r>
        <w:t>Service Request Process: A workflow to capture customer requests and generate tickets/cases.</w:t>
      </w:r>
    </w:p>
    <w:p w14:paraId="7308D149" w14:textId="4F309B18" w:rsidR="00603B17" w:rsidRDefault="00603B17" w:rsidP="00DF1A4B">
      <w:pPr>
        <w:pStyle w:val="ListParagraph"/>
        <w:numPr>
          <w:ilvl w:val="0"/>
          <w:numId w:val="18"/>
        </w:numPr>
      </w:pPr>
      <w:r>
        <w:t>Back Office Processing: Functionality for back office users to manage and resolve tickets/cases.</w:t>
      </w:r>
    </w:p>
    <w:p w14:paraId="3CE52BF8" w14:textId="77777777" w:rsidR="00BD1F10" w:rsidRPr="00603B17" w:rsidRDefault="00BD1F10" w:rsidP="00603B17">
      <w:pPr>
        <w:jc w:val="both"/>
        <w:rPr>
          <w:rFonts w:ascii="Aptos Display" w:hAnsi="Aptos Display"/>
        </w:rPr>
      </w:pPr>
    </w:p>
    <w:p w14:paraId="675F3074" w14:textId="64E53F49" w:rsidR="0026648B" w:rsidRDefault="0026648B" w:rsidP="00687BE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8" w:name="_Toc163563394"/>
      <w:bookmarkStart w:id="9" w:name="_Toc173511302"/>
      <w:r w:rsidRPr="00687BE8">
        <w:rPr>
          <w:rFonts w:ascii="Aptos Display" w:hAnsi="Aptos Display"/>
          <w:b/>
          <w:bCs/>
          <w:sz w:val="28"/>
          <w:szCs w:val="28"/>
        </w:rPr>
        <w:t>III. ASSUMPTIONS AND CONSTRAINTS</w:t>
      </w:r>
      <w:bookmarkEnd w:id="8"/>
      <w:bookmarkEnd w:id="9"/>
    </w:p>
    <w:p w14:paraId="081D6A24" w14:textId="77777777" w:rsidR="00687BE8" w:rsidRPr="00687BE8" w:rsidRDefault="00687BE8" w:rsidP="00687BE8"/>
    <w:p w14:paraId="49D2B293" w14:textId="71866731" w:rsidR="0026648B" w:rsidRPr="00E53C09" w:rsidRDefault="0026648B" w:rsidP="00EB5AA9">
      <w:pPr>
        <w:rPr>
          <w:rFonts w:ascii="Aptos Display" w:hAnsi="Aptos Display"/>
        </w:rPr>
      </w:pPr>
      <w:r w:rsidRPr="00E53C09">
        <w:rPr>
          <w:rFonts w:ascii="Aptos Display" w:hAnsi="Aptos Display"/>
        </w:rPr>
        <w:t xml:space="preserve">The following assumptions and constraints apply to the </w:t>
      </w:r>
      <w:r w:rsidR="00FC194C">
        <w:rPr>
          <w:rFonts w:ascii="Aptos Display" w:hAnsi="Aptos Display"/>
        </w:rPr>
        <w:t xml:space="preserve">web form and </w:t>
      </w:r>
      <w:proofErr w:type="spellStart"/>
      <w:r w:rsidR="00FC194C">
        <w:rPr>
          <w:rFonts w:ascii="Aptos Display" w:hAnsi="Aptos Display"/>
        </w:rPr>
        <w:t>backoffice</w:t>
      </w:r>
      <w:proofErr w:type="spellEnd"/>
      <w:r w:rsidR="00FC194C">
        <w:rPr>
          <w:rFonts w:ascii="Aptos Display" w:hAnsi="Aptos Display"/>
        </w:rPr>
        <w:t xml:space="preserve"> workflow</w:t>
      </w:r>
      <w:r w:rsidRPr="00E53C09">
        <w:rPr>
          <w:rFonts w:ascii="Aptos Display" w:hAnsi="Aptos Display"/>
        </w:rPr>
        <w:t>:</w:t>
      </w:r>
    </w:p>
    <w:p w14:paraId="03C3415A" w14:textId="352B1980" w:rsidR="0026648B" w:rsidRPr="00712DBD" w:rsidRDefault="0026648B" w:rsidP="00DF1A4B">
      <w:pPr>
        <w:pStyle w:val="ListParagraph"/>
        <w:numPr>
          <w:ilvl w:val="0"/>
          <w:numId w:val="19"/>
        </w:numPr>
        <w:jc w:val="both"/>
        <w:rPr>
          <w:rFonts w:ascii="Aptos Display" w:hAnsi="Aptos Display"/>
        </w:rPr>
      </w:pPr>
      <w:r w:rsidRPr="00712DBD">
        <w:rPr>
          <w:rFonts w:ascii="Aptos Display" w:hAnsi="Aptos Display"/>
        </w:rPr>
        <w:t xml:space="preserve">The </w:t>
      </w:r>
      <w:r w:rsidR="0050475C">
        <w:rPr>
          <w:rFonts w:ascii="Aptos Display" w:hAnsi="Aptos Display"/>
        </w:rPr>
        <w:t>web-form</w:t>
      </w:r>
      <w:r w:rsidRPr="00712DBD">
        <w:rPr>
          <w:rFonts w:ascii="Aptos Display" w:hAnsi="Aptos Display"/>
        </w:rPr>
        <w:t xml:space="preserve"> will be available 24/7 and support multiple browsers and devices.</w:t>
      </w:r>
      <w:r w:rsidR="0025126F">
        <w:rPr>
          <w:rFonts w:ascii="Aptos Display" w:hAnsi="Aptos Display"/>
        </w:rPr>
        <w:t xml:space="preserve"> </w:t>
      </w:r>
    </w:p>
    <w:p w14:paraId="74AEBC16" w14:textId="56D4CB14" w:rsidR="0026648B" w:rsidRPr="00712DBD" w:rsidRDefault="0026648B" w:rsidP="00DF1A4B">
      <w:pPr>
        <w:pStyle w:val="ListParagraph"/>
        <w:numPr>
          <w:ilvl w:val="0"/>
          <w:numId w:val="19"/>
        </w:numPr>
        <w:jc w:val="both"/>
        <w:rPr>
          <w:rFonts w:ascii="Aptos Display" w:hAnsi="Aptos Display"/>
        </w:rPr>
      </w:pPr>
      <w:r w:rsidRPr="00712DBD">
        <w:rPr>
          <w:rFonts w:ascii="Aptos Display" w:hAnsi="Aptos Display"/>
        </w:rPr>
        <w:t xml:space="preserve">The </w:t>
      </w:r>
      <w:r w:rsidR="0025126F">
        <w:rPr>
          <w:rFonts w:ascii="Aptos Display" w:hAnsi="Aptos Display"/>
        </w:rPr>
        <w:t>web-form</w:t>
      </w:r>
      <w:r w:rsidRPr="00712DBD">
        <w:rPr>
          <w:rFonts w:ascii="Aptos Display" w:hAnsi="Aptos Display"/>
        </w:rPr>
        <w:t xml:space="preserve"> will have a user-friendly and intuitive design that follows the company's branding and style guidelines.</w:t>
      </w:r>
    </w:p>
    <w:p w14:paraId="39AAD180" w14:textId="1371AD07" w:rsidR="0026648B" w:rsidRPr="008631FE" w:rsidRDefault="0026648B" w:rsidP="00DF1A4B">
      <w:pPr>
        <w:pStyle w:val="ListParagraph"/>
        <w:numPr>
          <w:ilvl w:val="0"/>
          <w:numId w:val="19"/>
        </w:numPr>
        <w:jc w:val="both"/>
        <w:rPr>
          <w:rFonts w:ascii="Aptos Display" w:hAnsi="Aptos Display"/>
        </w:rPr>
      </w:pPr>
      <w:r w:rsidRPr="00712DBD">
        <w:rPr>
          <w:rFonts w:ascii="Aptos Display" w:hAnsi="Aptos Display"/>
        </w:rPr>
        <w:t xml:space="preserve">The </w:t>
      </w:r>
      <w:r w:rsidR="0025126F">
        <w:rPr>
          <w:rFonts w:ascii="Aptos Display" w:hAnsi="Aptos Display"/>
        </w:rPr>
        <w:t>web-form</w:t>
      </w:r>
      <w:r w:rsidR="00FC194C">
        <w:rPr>
          <w:rFonts w:ascii="Aptos Display" w:hAnsi="Aptos Display"/>
        </w:rPr>
        <w:t xml:space="preserve"> and back office workflow a</w:t>
      </w:r>
      <w:r w:rsidRPr="00712DBD">
        <w:rPr>
          <w:rFonts w:ascii="Aptos Display" w:hAnsi="Aptos Display"/>
        </w:rPr>
        <w:t xml:space="preserve"> will be scalable and flexible to accommodate future changes and enhancements.</w:t>
      </w:r>
    </w:p>
    <w:p w14:paraId="08666725" w14:textId="4D22F130" w:rsidR="0026648B" w:rsidRDefault="0026648B" w:rsidP="00687BE8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10" w:name="_Toc163563395"/>
      <w:bookmarkStart w:id="11" w:name="_Toc173511303"/>
      <w:r w:rsidRPr="00687BE8">
        <w:rPr>
          <w:rFonts w:ascii="Aptos Display" w:hAnsi="Aptos Display"/>
          <w:b/>
          <w:bCs/>
          <w:sz w:val="28"/>
          <w:szCs w:val="28"/>
        </w:rPr>
        <w:t>I</w:t>
      </w:r>
      <w:r w:rsidR="00687BE8">
        <w:rPr>
          <w:rFonts w:ascii="Aptos Display" w:hAnsi="Aptos Display"/>
          <w:b/>
          <w:bCs/>
          <w:sz w:val="28"/>
          <w:szCs w:val="28"/>
        </w:rPr>
        <w:t>V</w:t>
      </w:r>
      <w:r w:rsidRPr="00687BE8">
        <w:rPr>
          <w:rFonts w:ascii="Aptos Display" w:hAnsi="Aptos Display"/>
          <w:b/>
          <w:bCs/>
          <w:sz w:val="28"/>
          <w:szCs w:val="28"/>
        </w:rPr>
        <w:t xml:space="preserve">. </w:t>
      </w:r>
      <w:r w:rsidR="00F06FD9" w:rsidRPr="00687BE8">
        <w:rPr>
          <w:rFonts w:ascii="Aptos Display" w:hAnsi="Aptos Display"/>
          <w:b/>
          <w:bCs/>
          <w:sz w:val="28"/>
          <w:szCs w:val="28"/>
        </w:rPr>
        <w:t xml:space="preserve">HIGH-LEVEL </w:t>
      </w:r>
      <w:r w:rsidRPr="00687BE8">
        <w:rPr>
          <w:rFonts w:ascii="Aptos Display" w:hAnsi="Aptos Display"/>
          <w:b/>
          <w:bCs/>
          <w:sz w:val="28"/>
          <w:szCs w:val="28"/>
        </w:rPr>
        <w:t>FUNCTIONAL REQUIREMENTS</w:t>
      </w:r>
      <w:bookmarkEnd w:id="10"/>
      <w:bookmarkEnd w:id="11"/>
      <w:r w:rsidRPr="00687BE8">
        <w:rPr>
          <w:rFonts w:ascii="Aptos Display" w:hAnsi="Aptos Display"/>
          <w:b/>
          <w:bCs/>
          <w:sz w:val="28"/>
          <w:szCs w:val="28"/>
        </w:rPr>
        <w:t xml:space="preserve"> </w:t>
      </w:r>
    </w:p>
    <w:p w14:paraId="17FE7AB7" w14:textId="77777777" w:rsidR="00687BE8" w:rsidRPr="00687BE8" w:rsidRDefault="00687BE8" w:rsidP="00687BE8">
      <w:pPr>
        <w:pStyle w:val="Heading2"/>
        <w:rPr>
          <w:rFonts w:ascii="Aptos Display" w:hAnsi="Aptos Display"/>
          <w:sz w:val="24"/>
          <w:szCs w:val="24"/>
        </w:rPr>
      </w:pPr>
    </w:p>
    <w:p w14:paraId="468588A8" w14:textId="158B402E" w:rsidR="00847250" w:rsidRPr="000845A7" w:rsidRDefault="0026648B" w:rsidP="000845A7">
      <w:pPr>
        <w:pStyle w:val="Heading2"/>
        <w:rPr>
          <w:rFonts w:ascii="Aptos Display" w:hAnsi="Aptos Display"/>
          <w:sz w:val="24"/>
          <w:szCs w:val="24"/>
        </w:rPr>
      </w:pPr>
      <w:bookmarkStart w:id="12" w:name="_Toc173511304"/>
      <w:r w:rsidRPr="00687BE8">
        <w:rPr>
          <w:rFonts w:ascii="Aptos Display" w:hAnsi="Aptos Display"/>
          <w:sz w:val="24"/>
          <w:szCs w:val="24"/>
        </w:rPr>
        <w:t xml:space="preserve">A. </w:t>
      </w:r>
      <w:r w:rsidR="00B31B36">
        <w:rPr>
          <w:rFonts w:ascii="Aptos Display" w:hAnsi="Aptos Display"/>
          <w:sz w:val="24"/>
          <w:szCs w:val="24"/>
        </w:rPr>
        <w:t>Customer registration</w:t>
      </w:r>
      <w:r w:rsidR="00701CDA">
        <w:rPr>
          <w:rFonts w:ascii="Aptos Display" w:hAnsi="Aptos Display"/>
          <w:sz w:val="24"/>
          <w:szCs w:val="24"/>
        </w:rPr>
        <w:t xml:space="preserve"> (if creating phase 2-challenge)</w:t>
      </w:r>
      <w:bookmarkEnd w:id="12"/>
    </w:p>
    <w:p w14:paraId="20110DBD" w14:textId="77777777" w:rsidR="000845A7" w:rsidRDefault="000845A7" w:rsidP="00847250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7899DCDE" w14:textId="02660D18" w:rsidR="00847250" w:rsidRDefault="00847250" w:rsidP="00847250">
      <w:pPr>
        <w:jc w:val="both"/>
        <w:rPr>
          <w:rFonts w:ascii="Aptos Display" w:hAnsi="Aptos Display"/>
        </w:rPr>
      </w:pPr>
      <w:r w:rsidRPr="00847250">
        <w:rPr>
          <w:rFonts w:ascii="Aptos Display" w:hAnsi="Aptos Display"/>
          <w:b/>
          <w:bCs/>
          <w:sz w:val="26"/>
          <w:szCs w:val="26"/>
        </w:rPr>
        <w:t>Step 1:</w:t>
      </w:r>
      <w:r w:rsidRPr="00847250">
        <w:rPr>
          <w:rFonts w:ascii="Aptos Display" w:hAnsi="Aptos Display"/>
          <w:sz w:val="28"/>
          <w:szCs w:val="28"/>
        </w:rPr>
        <w:t xml:space="preserve"> </w:t>
      </w:r>
      <w:r w:rsidR="00A02BD5">
        <w:rPr>
          <w:rFonts w:ascii="Aptos Display" w:hAnsi="Aptos Display"/>
        </w:rPr>
        <w:t>C</w:t>
      </w:r>
      <w:r w:rsidRPr="00847250">
        <w:rPr>
          <w:rFonts w:ascii="Aptos Display" w:hAnsi="Aptos Display"/>
        </w:rPr>
        <w:t>ustomer will go to the</w:t>
      </w:r>
      <w:r w:rsidR="00C76B93">
        <w:rPr>
          <w:rFonts w:ascii="Aptos Display" w:hAnsi="Aptos Display"/>
        </w:rPr>
        <w:t xml:space="preserve"> </w:t>
      </w:r>
      <w:r w:rsidR="00E44F23">
        <w:rPr>
          <w:rFonts w:ascii="Aptos Display" w:hAnsi="Aptos Display"/>
        </w:rPr>
        <w:t>designed</w:t>
      </w:r>
      <w:r w:rsidRPr="00847250">
        <w:rPr>
          <w:rFonts w:ascii="Aptos Display" w:hAnsi="Aptos Display"/>
        </w:rPr>
        <w:t xml:space="preserve"> portal to register/sign-in before requesting the service.</w:t>
      </w:r>
    </w:p>
    <w:p w14:paraId="2A5E6573" w14:textId="1E47ECBD" w:rsidR="00F3125C" w:rsidRPr="00F3125C" w:rsidRDefault="00F3125C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 w:rsidRPr="00F3125C">
        <w:rPr>
          <w:rFonts w:ascii="Aptos Display" w:hAnsi="Aptos Display"/>
          <w:b/>
          <w:bCs/>
          <w:u w:val="single"/>
        </w:rPr>
        <w:t>User Interface</w:t>
      </w:r>
      <w:r w:rsidR="00B53D4A">
        <w:rPr>
          <w:rFonts w:ascii="Aptos Display" w:hAnsi="Aptos Display"/>
        </w:rPr>
        <w:t xml:space="preserve">, is </w:t>
      </w:r>
      <w:r w:rsidRPr="00F3125C">
        <w:rPr>
          <w:rFonts w:ascii="Aptos Display" w:hAnsi="Aptos Display"/>
        </w:rPr>
        <w:t>responsive and intuitive interface accessible for all humans.</w:t>
      </w:r>
    </w:p>
    <w:p w14:paraId="0266A607" w14:textId="4AFF1EC4" w:rsidR="00F3125C" w:rsidRPr="00F3125C" w:rsidRDefault="00F3125C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 w:rsidRPr="00B833CF">
        <w:rPr>
          <w:rFonts w:ascii="Aptos Display" w:hAnsi="Aptos Display"/>
          <w:b/>
          <w:bCs/>
          <w:u w:val="single"/>
        </w:rPr>
        <w:t>Popular Brand</w:t>
      </w:r>
      <w:r w:rsidRPr="00F3125C">
        <w:rPr>
          <w:rFonts w:ascii="Aptos Display" w:hAnsi="Aptos Display"/>
        </w:rPr>
        <w:t xml:space="preserve">, </w:t>
      </w:r>
      <w:proofErr w:type="spellStart"/>
      <w:r w:rsidRPr="00F3125C">
        <w:rPr>
          <w:rFonts w:ascii="Aptos Display" w:hAnsi="Aptos Display"/>
        </w:rPr>
        <w:t>colors</w:t>
      </w:r>
      <w:proofErr w:type="spellEnd"/>
      <w:r w:rsidR="00603B17">
        <w:rPr>
          <w:rFonts w:ascii="Aptos Display" w:hAnsi="Aptos Display"/>
        </w:rPr>
        <w:t xml:space="preserve"> </w:t>
      </w:r>
      <w:r w:rsidRPr="00F3125C">
        <w:rPr>
          <w:rFonts w:ascii="Aptos Display" w:hAnsi="Aptos Display"/>
        </w:rPr>
        <w:t>and assets</w:t>
      </w:r>
      <w:r w:rsidR="00523D67">
        <w:rPr>
          <w:rFonts w:ascii="Aptos Display" w:hAnsi="Aptos Display"/>
        </w:rPr>
        <w:t xml:space="preserve"> must be used</w:t>
      </w:r>
    </w:p>
    <w:p w14:paraId="585C9D79" w14:textId="256FFC2A" w:rsidR="00E44F23" w:rsidRDefault="005B3060" w:rsidP="00DF1A4B">
      <w:pPr>
        <w:pStyle w:val="ListParagraph"/>
        <w:numPr>
          <w:ilvl w:val="0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The portal security</w:t>
      </w:r>
      <w:r w:rsidR="00E46558">
        <w:rPr>
          <w:rFonts w:ascii="Aptos Display" w:hAnsi="Aptos Display"/>
        </w:rPr>
        <w:t xml:space="preserve"> is crucial:</w:t>
      </w:r>
    </w:p>
    <w:p w14:paraId="71EE079B" w14:textId="77777777" w:rsidR="001472BF" w:rsidRPr="001472BF" w:rsidRDefault="001472BF" w:rsidP="00DF1A4B">
      <w:pPr>
        <w:pStyle w:val="ListParagraph"/>
        <w:numPr>
          <w:ilvl w:val="1"/>
          <w:numId w:val="21"/>
        </w:numPr>
        <w:spacing w:after="0" w:line="240" w:lineRule="auto"/>
        <w:rPr>
          <w:rFonts w:ascii="Aptos Display" w:hAnsi="Aptos Display"/>
        </w:rPr>
      </w:pPr>
      <w:r w:rsidRPr="001472BF">
        <w:rPr>
          <w:rFonts w:ascii="Aptos Display" w:hAnsi="Aptos Display"/>
        </w:rPr>
        <w:t xml:space="preserve">Implement a secure </w:t>
      </w:r>
      <w:r w:rsidRPr="004E657C">
        <w:rPr>
          <w:rFonts w:ascii="Aptos Display" w:hAnsi="Aptos Display"/>
          <w:b/>
          <w:bCs/>
          <w:u w:val="single"/>
        </w:rPr>
        <w:t>Password Policy</w:t>
      </w:r>
      <w:r w:rsidRPr="001472BF">
        <w:rPr>
          <w:rFonts w:ascii="Aptos Display" w:hAnsi="Aptos Display"/>
        </w:rPr>
        <w:t xml:space="preserve"> for the customer </w:t>
      </w:r>
      <w:r w:rsidRPr="0040739D">
        <w:rPr>
          <w:rFonts w:ascii="Aptos Display" w:hAnsi="Aptos Display"/>
          <w:b/>
          <w:bCs/>
          <w:u w:val="single"/>
        </w:rPr>
        <w:t>Profile</w:t>
      </w:r>
      <w:r w:rsidRPr="001472BF">
        <w:rPr>
          <w:rFonts w:ascii="Aptos Display" w:hAnsi="Aptos Display"/>
        </w:rPr>
        <w:t>.</w:t>
      </w:r>
    </w:p>
    <w:p w14:paraId="53A6C13D" w14:textId="77777777" w:rsidR="001472BF" w:rsidRPr="001472BF" w:rsidRDefault="001472BF" w:rsidP="00DF1A4B">
      <w:pPr>
        <w:pStyle w:val="ListParagraph"/>
        <w:numPr>
          <w:ilvl w:val="1"/>
          <w:numId w:val="21"/>
        </w:numPr>
        <w:spacing w:after="0" w:line="240" w:lineRule="auto"/>
        <w:rPr>
          <w:rFonts w:ascii="Aptos Display" w:hAnsi="Aptos Display"/>
        </w:rPr>
      </w:pPr>
      <w:r w:rsidRPr="001472BF">
        <w:rPr>
          <w:rFonts w:ascii="Aptos Display" w:hAnsi="Aptos Display"/>
        </w:rPr>
        <w:t xml:space="preserve">Segregated </w:t>
      </w:r>
      <w:r w:rsidRPr="00E963F5">
        <w:rPr>
          <w:rFonts w:ascii="Aptos Display" w:hAnsi="Aptos Display"/>
          <w:b/>
          <w:bCs/>
          <w:u w:val="single"/>
        </w:rPr>
        <w:t>Object and Field level security</w:t>
      </w:r>
      <w:r w:rsidRPr="001472BF">
        <w:rPr>
          <w:rFonts w:ascii="Aptos Display" w:hAnsi="Aptos Display"/>
        </w:rPr>
        <w:t xml:space="preserve"> via </w:t>
      </w:r>
      <w:r w:rsidRPr="00E963F5">
        <w:rPr>
          <w:rFonts w:ascii="Aptos Display" w:hAnsi="Aptos Display"/>
          <w:b/>
          <w:bCs/>
          <w:u w:val="single"/>
        </w:rPr>
        <w:t>Permission Sets and Groups</w:t>
      </w:r>
      <w:r w:rsidRPr="001472BF">
        <w:rPr>
          <w:rFonts w:ascii="Aptos Display" w:hAnsi="Aptos Display"/>
        </w:rPr>
        <w:t>.</w:t>
      </w:r>
    </w:p>
    <w:p w14:paraId="5B17C4CF" w14:textId="0FBC2456" w:rsidR="00E46558" w:rsidRDefault="001472BF" w:rsidP="00DF1A4B">
      <w:pPr>
        <w:pStyle w:val="ListParagraph"/>
        <w:numPr>
          <w:ilvl w:val="1"/>
          <w:numId w:val="21"/>
        </w:numPr>
        <w:spacing w:after="0" w:line="240" w:lineRule="auto"/>
        <w:rPr>
          <w:rFonts w:ascii="Aptos Display" w:hAnsi="Aptos Display"/>
        </w:rPr>
      </w:pPr>
      <w:r w:rsidRPr="001472BF">
        <w:rPr>
          <w:rFonts w:ascii="Aptos Display" w:hAnsi="Aptos Display"/>
        </w:rPr>
        <w:t xml:space="preserve">Know your </w:t>
      </w:r>
      <w:r w:rsidRPr="006A2C5A">
        <w:rPr>
          <w:rFonts w:ascii="Aptos Display" w:hAnsi="Aptos Display"/>
          <w:b/>
          <w:bCs/>
          <w:u w:val="single"/>
        </w:rPr>
        <w:t>Guest User</w:t>
      </w:r>
      <w:r w:rsidRPr="001472BF">
        <w:rPr>
          <w:rFonts w:ascii="Aptos Display" w:hAnsi="Aptos Display"/>
        </w:rPr>
        <w:t xml:space="preserve"> and where are their limits set.</w:t>
      </w:r>
    </w:p>
    <w:p w14:paraId="79CCDE24" w14:textId="77777777" w:rsidR="00436803" w:rsidRDefault="00436803" w:rsidP="00436803">
      <w:pPr>
        <w:pStyle w:val="ListParagraph"/>
        <w:spacing w:after="0" w:line="240" w:lineRule="auto"/>
        <w:ind w:left="1440"/>
        <w:rPr>
          <w:rFonts w:ascii="Aptos Display" w:hAnsi="Aptos Display"/>
        </w:rPr>
      </w:pPr>
    </w:p>
    <w:p w14:paraId="49FC4D79" w14:textId="660B5D08" w:rsidR="00DF7F3A" w:rsidRDefault="00FE44C4" w:rsidP="00DF1A4B">
      <w:pPr>
        <w:pStyle w:val="ListParagraph"/>
        <w:numPr>
          <w:ilvl w:val="0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</w:t>
      </w:r>
      <w:r w:rsidR="008952AD" w:rsidRPr="008952AD">
        <w:rPr>
          <w:rFonts w:ascii="Aptos Display" w:hAnsi="Aptos Display"/>
          <w:b/>
          <w:bCs/>
          <w:u w:val="single"/>
        </w:rPr>
        <w:t>R</w:t>
      </w:r>
      <w:r w:rsidRPr="008952AD">
        <w:rPr>
          <w:rFonts w:ascii="Aptos Display" w:hAnsi="Aptos Display"/>
          <w:b/>
          <w:bCs/>
          <w:u w:val="single"/>
        </w:rPr>
        <w:t>egistration</w:t>
      </w:r>
      <w:r w:rsidR="008952AD" w:rsidRPr="008952AD">
        <w:rPr>
          <w:rFonts w:ascii="Aptos Display" w:hAnsi="Aptos Display"/>
          <w:b/>
          <w:bCs/>
          <w:u w:val="single"/>
        </w:rPr>
        <w:t xml:space="preserve"> Page</w:t>
      </w:r>
      <w:r>
        <w:rPr>
          <w:rFonts w:ascii="Aptos Display" w:hAnsi="Aptos Display"/>
        </w:rPr>
        <w:t xml:space="preserve"> will include</w:t>
      </w:r>
      <w:r w:rsidR="00DF7F3A">
        <w:rPr>
          <w:rFonts w:ascii="Aptos Display" w:hAnsi="Aptos Display"/>
        </w:rPr>
        <w:t>:</w:t>
      </w:r>
    </w:p>
    <w:p w14:paraId="7608E867" w14:textId="691EFF3C" w:rsidR="00CD0EE4" w:rsidRDefault="00CD0EE4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First Name</w:t>
      </w:r>
    </w:p>
    <w:p w14:paraId="5F6070D0" w14:textId="49290FFD" w:rsidR="00CD0EE4" w:rsidRDefault="00CD0EE4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Last Name</w:t>
      </w:r>
    </w:p>
    <w:p w14:paraId="7729FD70" w14:textId="71FA350D" w:rsidR="00CD0EE4" w:rsidRDefault="00546EB5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Phone</w:t>
      </w:r>
    </w:p>
    <w:p w14:paraId="680DC90E" w14:textId="5841A57A" w:rsidR="00546EB5" w:rsidRDefault="00546EB5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Email</w:t>
      </w:r>
    </w:p>
    <w:p w14:paraId="0FCDFDF2" w14:textId="3D9DE329" w:rsidR="0087472F" w:rsidRDefault="0087472F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Date of Birth</w:t>
      </w:r>
    </w:p>
    <w:p w14:paraId="0FD6100B" w14:textId="599238C0" w:rsidR="0087472F" w:rsidRDefault="008A633F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Address</w:t>
      </w:r>
    </w:p>
    <w:p w14:paraId="5484988B" w14:textId="54EE88EF" w:rsidR="0096267E" w:rsidRDefault="0096267E" w:rsidP="00DF1A4B">
      <w:pPr>
        <w:pStyle w:val="ListParagraph"/>
        <w:numPr>
          <w:ilvl w:val="1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Last </w:t>
      </w:r>
      <w:r w:rsidR="00FB55ED">
        <w:rPr>
          <w:rFonts w:ascii="Aptos Display" w:hAnsi="Aptos Display"/>
        </w:rPr>
        <w:t>4 SSN</w:t>
      </w:r>
    </w:p>
    <w:p w14:paraId="3E18B4E1" w14:textId="4F5A32EA" w:rsidR="008D134D" w:rsidRPr="00401B98" w:rsidRDefault="005619DF" w:rsidP="00401B98">
      <w:pPr>
        <w:pStyle w:val="ListParagraph"/>
        <w:numPr>
          <w:ilvl w:val="0"/>
          <w:numId w:val="21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There must be </w:t>
      </w:r>
      <w:r w:rsidR="00AA408B">
        <w:rPr>
          <w:rFonts w:ascii="Aptos Display" w:hAnsi="Aptos Display"/>
        </w:rPr>
        <w:t xml:space="preserve">a </w:t>
      </w:r>
      <w:r w:rsidR="00AA408B" w:rsidRPr="00B37DAF">
        <w:rPr>
          <w:rFonts w:ascii="Aptos Display" w:hAnsi="Aptos Display"/>
          <w:b/>
          <w:bCs/>
          <w:u w:val="single"/>
        </w:rPr>
        <w:t>login</w:t>
      </w:r>
      <w:r w:rsidR="00AA408B">
        <w:rPr>
          <w:rFonts w:ascii="Aptos Display" w:hAnsi="Aptos Display"/>
        </w:rPr>
        <w:t xml:space="preserve"> functionality</w:t>
      </w:r>
      <w:r w:rsidR="009D108F">
        <w:rPr>
          <w:rFonts w:ascii="Aptos Display" w:hAnsi="Aptos Display"/>
        </w:rPr>
        <w:t xml:space="preserve"> for </w:t>
      </w:r>
      <w:r w:rsidR="009D108F" w:rsidRPr="00B37DAF">
        <w:rPr>
          <w:rFonts w:ascii="Aptos Display" w:hAnsi="Aptos Display"/>
          <w:b/>
          <w:bCs/>
          <w:u w:val="single"/>
        </w:rPr>
        <w:t xml:space="preserve">returning </w:t>
      </w:r>
      <w:r w:rsidR="007679FD" w:rsidRPr="00B37DAF">
        <w:rPr>
          <w:rFonts w:ascii="Aptos Display" w:hAnsi="Aptos Display"/>
          <w:b/>
          <w:bCs/>
          <w:u w:val="single"/>
        </w:rPr>
        <w:t>users</w:t>
      </w:r>
      <w:r w:rsidR="007679FD">
        <w:rPr>
          <w:rFonts w:ascii="Aptos Display" w:hAnsi="Aptos Display"/>
        </w:rPr>
        <w:t xml:space="preserve"> that includes</w:t>
      </w:r>
      <w:r w:rsidR="00B37DAF">
        <w:rPr>
          <w:rFonts w:ascii="Aptos Display" w:hAnsi="Aptos Display"/>
        </w:rPr>
        <w:t xml:space="preserve"> </w:t>
      </w:r>
      <w:r w:rsidR="00B37DAF" w:rsidRPr="00E657A2">
        <w:rPr>
          <w:rFonts w:ascii="Aptos Display" w:hAnsi="Aptos Display"/>
          <w:b/>
          <w:bCs/>
          <w:u w:val="single"/>
        </w:rPr>
        <w:t>password rese</w:t>
      </w:r>
      <w:r w:rsidR="00E657A2" w:rsidRPr="00E657A2">
        <w:rPr>
          <w:rFonts w:ascii="Aptos Display" w:hAnsi="Aptos Display"/>
          <w:b/>
          <w:bCs/>
          <w:u w:val="single"/>
        </w:rPr>
        <w:t>t</w:t>
      </w:r>
      <w:r w:rsidR="00E657A2">
        <w:rPr>
          <w:rFonts w:ascii="Aptos Display" w:hAnsi="Aptos Display"/>
        </w:rPr>
        <w:t>.</w:t>
      </w:r>
    </w:p>
    <w:p w14:paraId="55E92EE0" w14:textId="3B933B0E" w:rsidR="00732DBB" w:rsidRDefault="00804B4E" w:rsidP="00732DBB">
      <w:pPr>
        <w:pStyle w:val="Heading2"/>
        <w:rPr>
          <w:rFonts w:ascii="Aptos Display" w:hAnsi="Aptos Display"/>
          <w:sz w:val="24"/>
          <w:szCs w:val="24"/>
        </w:rPr>
      </w:pPr>
      <w:bookmarkStart w:id="13" w:name="_Toc173511305"/>
      <w:r>
        <w:rPr>
          <w:rFonts w:ascii="Aptos Display" w:hAnsi="Aptos Display"/>
          <w:sz w:val="24"/>
          <w:szCs w:val="24"/>
        </w:rPr>
        <w:lastRenderedPageBreak/>
        <w:t>B</w:t>
      </w:r>
      <w:r w:rsidR="00732DBB" w:rsidRPr="00687BE8">
        <w:rPr>
          <w:rFonts w:ascii="Aptos Display" w:hAnsi="Aptos Display"/>
          <w:sz w:val="24"/>
          <w:szCs w:val="24"/>
        </w:rPr>
        <w:t xml:space="preserve">. </w:t>
      </w:r>
      <w:r w:rsidR="00BF13AF">
        <w:rPr>
          <w:rFonts w:ascii="Aptos Display" w:hAnsi="Aptos Display"/>
          <w:sz w:val="24"/>
          <w:szCs w:val="24"/>
        </w:rPr>
        <w:t>Service Request</w:t>
      </w:r>
      <w:r w:rsidR="005A7585">
        <w:rPr>
          <w:rFonts w:ascii="Aptos Display" w:hAnsi="Aptos Display"/>
          <w:sz w:val="24"/>
          <w:szCs w:val="24"/>
        </w:rPr>
        <w:t xml:space="preserve"> (this will be the first step if </w:t>
      </w:r>
      <w:r w:rsidR="0082775F">
        <w:rPr>
          <w:rFonts w:ascii="Aptos Display" w:hAnsi="Aptos Display"/>
          <w:sz w:val="24"/>
          <w:szCs w:val="24"/>
        </w:rPr>
        <w:t>phase2-challenge is not created)</w:t>
      </w:r>
      <w:bookmarkEnd w:id="13"/>
    </w:p>
    <w:p w14:paraId="68BE0FBA" w14:textId="41BB2E01" w:rsidR="00687BE8" w:rsidRPr="00687BE8" w:rsidRDefault="00687BE8" w:rsidP="00687BE8"/>
    <w:p w14:paraId="65030A45" w14:textId="26926B7C" w:rsidR="00B1324E" w:rsidRDefault="0026648B" w:rsidP="001E7357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t xml:space="preserve">Step </w:t>
      </w:r>
      <w:r w:rsidR="005A7585">
        <w:rPr>
          <w:rFonts w:ascii="Aptos Display" w:hAnsi="Aptos Display"/>
          <w:b/>
          <w:bCs/>
          <w:sz w:val="26"/>
          <w:szCs w:val="26"/>
        </w:rPr>
        <w:t>2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</w:t>
      </w:r>
      <w:r w:rsidR="00875791">
        <w:rPr>
          <w:rFonts w:ascii="Aptos Display" w:hAnsi="Aptos Display"/>
        </w:rPr>
        <w:t xml:space="preserve">answers form interactive questions in order </w:t>
      </w:r>
      <w:r w:rsidR="002A6465">
        <w:rPr>
          <w:rFonts w:ascii="Aptos Display" w:hAnsi="Aptos Display"/>
        </w:rPr>
        <w:t xml:space="preserve">to redirect the customer correctly. </w:t>
      </w:r>
      <w:r w:rsidR="002F3C68">
        <w:rPr>
          <w:rFonts w:ascii="Aptos Display" w:hAnsi="Aptos Display"/>
        </w:rPr>
        <w:t>Thi</w:t>
      </w:r>
      <w:r w:rsidR="00D65119">
        <w:rPr>
          <w:rFonts w:ascii="Aptos Display" w:hAnsi="Aptos Display"/>
        </w:rPr>
        <w:t>s form can be summarized in 4 screens.</w:t>
      </w:r>
    </w:p>
    <w:p w14:paraId="021CC3D3" w14:textId="7B0D4606" w:rsidR="001A3B93" w:rsidRDefault="001A3B93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 w:rsidRPr="001A3B93">
        <w:rPr>
          <w:rFonts w:ascii="Aptos Display" w:hAnsi="Aptos Display"/>
        </w:rPr>
        <w:t>The customer will have the option to select the preferred language of the web form. Also, any message will consider the language previously selected</w:t>
      </w:r>
      <w:r w:rsidR="009F51A2">
        <w:rPr>
          <w:rFonts w:ascii="Aptos Display" w:hAnsi="Aptos Display"/>
        </w:rPr>
        <w:t>.</w:t>
      </w:r>
    </w:p>
    <w:p w14:paraId="20FDBF43" w14:textId="5391A4EB" w:rsidR="0038757D" w:rsidRDefault="00FD5344" w:rsidP="00DF1A4B">
      <w:pPr>
        <w:pStyle w:val="ListParagraph"/>
        <w:numPr>
          <w:ilvl w:val="0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The customer will have the opportunity to select</w:t>
      </w:r>
      <w:r w:rsidR="00057795">
        <w:rPr>
          <w:rFonts w:ascii="Aptos Display" w:hAnsi="Aptos Display"/>
        </w:rPr>
        <w:t xml:space="preserve"> </w:t>
      </w:r>
      <w:r w:rsidR="007F08EC">
        <w:rPr>
          <w:rFonts w:ascii="Aptos Display" w:hAnsi="Aptos Display"/>
        </w:rPr>
        <w:t xml:space="preserve">1 of the 3 </w:t>
      </w:r>
      <w:r w:rsidR="00DE049D">
        <w:rPr>
          <w:rFonts w:ascii="Aptos Display" w:hAnsi="Aptos Display"/>
        </w:rPr>
        <w:t>request type</w:t>
      </w:r>
      <w:r w:rsidR="00934904">
        <w:rPr>
          <w:rFonts w:ascii="Aptos Display" w:hAnsi="Aptos Display"/>
        </w:rPr>
        <w:t>: (1)advance funds for unpaid funeral expenses</w:t>
      </w:r>
      <w:r w:rsidR="00B47618">
        <w:rPr>
          <w:rFonts w:ascii="Aptos Display" w:hAnsi="Aptos Display"/>
        </w:rPr>
        <w:t>, (2) general advance of available funds, or (3)liquidation</w:t>
      </w:r>
      <w:r w:rsidR="003D24E8">
        <w:rPr>
          <w:rFonts w:ascii="Aptos Display" w:hAnsi="Aptos Display"/>
        </w:rPr>
        <w:t xml:space="preserve"> of funds</w:t>
      </w:r>
    </w:p>
    <w:p w14:paraId="2AA115E3" w14:textId="42F7704B" w:rsidR="00937167" w:rsidRDefault="00937167" w:rsidP="00DF1A4B">
      <w:pPr>
        <w:pStyle w:val="ListParagraph"/>
        <w:numPr>
          <w:ilvl w:val="1"/>
          <w:numId w:val="20"/>
        </w:numPr>
        <w:jc w:val="both"/>
        <w:rPr>
          <w:rFonts w:ascii="Aptos Display" w:hAnsi="Aptos Display"/>
        </w:rPr>
      </w:pPr>
      <w:r w:rsidRPr="0038757D">
        <w:rPr>
          <w:rFonts w:ascii="Aptos Display" w:hAnsi="Aptos Display"/>
        </w:rPr>
        <w:t xml:space="preserve">If the customer </w:t>
      </w:r>
      <w:r w:rsidR="00206192" w:rsidRPr="0038757D">
        <w:rPr>
          <w:rFonts w:ascii="Aptos Display" w:hAnsi="Aptos Display"/>
        </w:rPr>
        <w:t xml:space="preserve">selects </w:t>
      </w:r>
      <w:r w:rsidR="001B3CE1">
        <w:rPr>
          <w:rFonts w:ascii="Aptos Display" w:hAnsi="Aptos Display"/>
        </w:rPr>
        <w:t>(2)</w:t>
      </w:r>
      <w:r w:rsidR="001B3CE1" w:rsidRPr="008F2604">
        <w:rPr>
          <w:rFonts w:ascii="Aptos Display" w:hAnsi="Aptos Display"/>
          <w:b/>
          <w:bCs/>
        </w:rPr>
        <w:t xml:space="preserve">General Advance </w:t>
      </w:r>
      <w:r w:rsidR="008F2604" w:rsidRPr="008F2604">
        <w:rPr>
          <w:rFonts w:ascii="Aptos Display" w:hAnsi="Aptos Display"/>
          <w:b/>
          <w:bCs/>
        </w:rPr>
        <w:t>of Available Funds</w:t>
      </w:r>
      <w:r w:rsidR="008F2604">
        <w:rPr>
          <w:rFonts w:ascii="Aptos Display" w:hAnsi="Aptos Display"/>
        </w:rPr>
        <w:t xml:space="preserve"> or (3)</w:t>
      </w:r>
      <w:r w:rsidR="008F2604" w:rsidRPr="008F2604">
        <w:rPr>
          <w:rFonts w:ascii="Aptos Display" w:hAnsi="Aptos Display"/>
          <w:b/>
          <w:bCs/>
        </w:rPr>
        <w:t>Liquidation of Funds</w:t>
      </w:r>
      <w:r w:rsidR="00206192" w:rsidRPr="0038757D">
        <w:rPr>
          <w:rFonts w:ascii="Aptos Display" w:hAnsi="Aptos Display"/>
        </w:rPr>
        <w:t xml:space="preserve">, </w:t>
      </w:r>
      <w:r w:rsidR="00A607D5">
        <w:rPr>
          <w:rFonts w:ascii="Aptos Display" w:hAnsi="Aptos Display"/>
        </w:rPr>
        <w:t xml:space="preserve">the next </w:t>
      </w:r>
      <w:r w:rsidR="001E0689">
        <w:rPr>
          <w:rFonts w:ascii="Aptos Display" w:hAnsi="Aptos Display"/>
        </w:rPr>
        <w:t>screen</w:t>
      </w:r>
      <w:r w:rsidR="00A607D5">
        <w:rPr>
          <w:rFonts w:ascii="Aptos Display" w:hAnsi="Aptos Display"/>
        </w:rPr>
        <w:t xml:space="preserve"> will show a message </w:t>
      </w:r>
      <w:r w:rsidR="000A635B">
        <w:rPr>
          <w:rFonts w:ascii="Aptos Display" w:hAnsi="Aptos Display"/>
        </w:rPr>
        <w:t>indicating they should visit another webpage for more information</w:t>
      </w:r>
      <w:r w:rsidR="00DE049D">
        <w:rPr>
          <w:rFonts w:ascii="Aptos Display" w:hAnsi="Aptos Display"/>
        </w:rPr>
        <w:t xml:space="preserve">. See </w:t>
      </w:r>
      <w:r w:rsidR="000F1940">
        <w:rPr>
          <w:rFonts w:ascii="Aptos Display" w:hAnsi="Aptos Display"/>
        </w:rPr>
        <w:t>Example #1 for details.</w:t>
      </w:r>
    </w:p>
    <w:p w14:paraId="52017EE7" w14:textId="0B6614C9" w:rsidR="00C47F7D" w:rsidRDefault="00C47F7D" w:rsidP="00DF1A4B">
      <w:pPr>
        <w:pStyle w:val="ListParagraph"/>
        <w:numPr>
          <w:ilvl w:val="1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customer selects </w:t>
      </w:r>
      <w:r w:rsidR="009C2184">
        <w:rPr>
          <w:rFonts w:ascii="Aptos Display" w:hAnsi="Aptos Display"/>
        </w:rPr>
        <w:t>(1)</w:t>
      </w:r>
      <w:r w:rsidR="009C2184" w:rsidRPr="00841F98">
        <w:rPr>
          <w:rFonts w:ascii="Aptos Display" w:hAnsi="Aptos Display"/>
          <w:b/>
          <w:bCs/>
        </w:rPr>
        <w:t>Advance funds</w:t>
      </w:r>
      <w:r w:rsidR="00841F98" w:rsidRPr="00841F98">
        <w:rPr>
          <w:rFonts w:ascii="Aptos Display" w:hAnsi="Aptos Display"/>
          <w:b/>
          <w:bCs/>
        </w:rPr>
        <w:t xml:space="preserve"> for unpaid funeral expenses</w:t>
      </w:r>
      <w:r w:rsidR="00841F98">
        <w:rPr>
          <w:rFonts w:ascii="Aptos Display" w:hAnsi="Aptos Display"/>
          <w:b/>
          <w:bCs/>
        </w:rPr>
        <w:t>,</w:t>
      </w:r>
      <w:r w:rsidR="006C5B6A">
        <w:rPr>
          <w:rFonts w:ascii="Aptos Display" w:hAnsi="Aptos Display"/>
        </w:rPr>
        <w:t xml:space="preserve"> the next screen will show a </w:t>
      </w:r>
      <w:r w:rsidR="00DC4BF2">
        <w:rPr>
          <w:rFonts w:ascii="Aptos Display" w:hAnsi="Aptos Display"/>
        </w:rPr>
        <w:t>important information with a ver</w:t>
      </w:r>
      <w:r w:rsidR="000F1940">
        <w:rPr>
          <w:rFonts w:ascii="Aptos Display" w:hAnsi="Aptos Display"/>
        </w:rPr>
        <w:t>ification question. See Example #1 for detail</w:t>
      </w:r>
      <w:r w:rsidR="00E152BF">
        <w:rPr>
          <w:rFonts w:ascii="Aptos Display" w:hAnsi="Aptos Display"/>
        </w:rPr>
        <w:t>s</w:t>
      </w:r>
      <w:r w:rsidR="00386924">
        <w:rPr>
          <w:rFonts w:ascii="Aptos Display" w:hAnsi="Aptos Display"/>
        </w:rPr>
        <w:t>.</w:t>
      </w:r>
    </w:p>
    <w:p w14:paraId="48FE5B3A" w14:textId="60619783" w:rsidR="00862E76" w:rsidRDefault="00862E76" w:rsidP="00DF1A4B">
      <w:pPr>
        <w:pStyle w:val="ListParagraph"/>
        <w:numPr>
          <w:ilvl w:val="2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the customer answers </w:t>
      </w:r>
      <w:r w:rsidR="0029144B">
        <w:rPr>
          <w:rFonts w:ascii="Aptos Display" w:hAnsi="Aptos Display"/>
        </w:rPr>
        <w:t xml:space="preserve">“yes” </w:t>
      </w:r>
      <w:r>
        <w:rPr>
          <w:rFonts w:ascii="Aptos Display" w:hAnsi="Aptos Display"/>
        </w:rPr>
        <w:t xml:space="preserve">to that validation question: </w:t>
      </w:r>
      <w:r w:rsidRPr="00845EFA">
        <w:rPr>
          <w:rFonts w:ascii="Aptos Display" w:hAnsi="Aptos Display"/>
          <w:i/>
          <w:iCs/>
        </w:rPr>
        <w:t>Is the funeral home invoice paid?</w:t>
      </w:r>
      <w:r w:rsidR="0029144B">
        <w:rPr>
          <w:rFonts w:ascii="Aptos Display" w:hAnsi="Aptos Display"/>
        </w:rPr>
        <w:t>,</w:t>
      </w:r>
      <w:r w:rsidR="001F4855">
        <w:rPr>
          <w:rFonts w:ascii="Aptos Display" w:hAnsi="Aptos Display"/>
        </w:rPr>
        <w:t xml:space="preserve"> then </w:t>
      </w:r>
      <w:r w:rsidR="003261AA">
        <w:rPr>
          <w:rFonts w:ascii="Aptos Display" w:hAnsi="Aptos Display"/>
        </w:rPr>
        <w:t>a message will show indicating that for this type of request the invoice must be unpaid</w:t>
      </w:r>
      <w:r w:rsidR="00845EFA">
        <w:rPr>
          <w:rFonts w:ascii="Aptos Display" w:hAnsi="Aptos Display"/>
        </w:rPr>
        <w:t>.</w:t>
      </w:r>
    </w:p>
    <w:p w14:paraId="7BC2437D" w14:textId="1F78178E" w:rsidR="00845EFA" w:rsidRPr="007728F5" w:rsidRDefault="00845EFA" w:rsidP="00DF1A4B">
      <w:pPr>
        <w:pStyle w:val="ListParagraph"/>
        <w:numPr>
          <w:ilvl w:val="2"/>
          <w:numId w:val="20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the customer answers “no” to that validation question: </w:t>
      </w:r>
      <w:r w:rsidRPr="00845EFA">
        <w:rPr>
          <w:rFonts w:ascii="Aptos Display" w:hAnsi="Aptos Display"/>
          <w:i/>
          <w:iCs/>
        </w:rPr>
        <w:t>Is the funeral home invoice paid?</w:t>
      </w:r>
      <w:r>
        <w:rPr>
          <w:rFonts w:ascii="Aptos Display" w:hAnsi="Aptos Display"/>
        </w:rPr>
        <w:t xml:space="preserve">, then </w:t>
      </w:r>
      <w:r w:rsidR="002204BA">
        <w:rPr>
          <w:rFonts w:ascii="Aptos Display" w:hAnsi="Aptos Display"/>
        </w:rPr>
        <w:t>the customer will continue to the next screen.</w:t>
      </w:r>
      <w:r w:rsidR="007728F5">
        <w:rPr>
          <w:rFonts w:ascii="Aptos Display" w:hAnsi="Aptos Display"/>
        </w:rPr>
        <w:t xml:space="preserve"> </w:t>
      </w:r>
    </w:p>
    <w:p w14:paraId="68FF87AA" w14:textId="27E32812" w:rsidR="006E3ACC" w:rsidRPr="00386924" w:rsidRDefault="006E3ACC" w:rsidP="006E3ACC">
      <w:pPr>
        <w:jc w:val="both"/>
        <w:rPr>
          <w:rFonts w:ascii="Aptos Display" w:hAnsi="Aptos Display"/>
          <w:b/>
          <w:bCs/>
          <w:i/>
          <w:iCs/>
        </w:rPr>
      </w:pPr>
      <w:r w:rsidRPr="00386924">
        <w:rPr>
          <w:rFonts w:ascii="Aptos Display" w:hAnsi="Aptos Display"/>
          <w:b/>
          <w:bCs/>
          <w:i/>
          <w:iCs/>
        </w:rPr>
        <w:t>Example</w:t>
      </w:r>
      <w:r w:rsidR="00E152BF" w:rsidRPr="00386924">
        <w:rPr>
          <w:rFonts w:ascii="Aptos Display" w:hAnsi="Aptos Display"/>
          <w:b/>
          <w:bCs/>
          <w:i/>
          <w:iCs/>
        </w:rPr>
        <w:t>#1: Screen 1 &amp; 2</w:t>
      </w:r>
    </w:p>
    <w:p w14:paraId="0304A243" w14:textId="77777777" w:rsidR="00FF5156" w:rsidRDefault="005F6498" w:rsidP="00FF5156">
      <w:pPr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7C407F64" wp14:editId="3969463B">
            <wp:extent cx="2820572" cy="4023225"/>
            <wp:effectExtent l="0" t="0" r="0" b="0"/>
            <wp:docPr id="1717771135" name="Picture 1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71135" name="Picture 1" descr="Screens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626" cy="40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36C5" w14:textId="62A22F7C" w:rsidR="00875791" w:rsidRDefault="00875791" w:rsidP="00FF5156">
      <w:pPr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 w:rsidR="002A6465">
        <w:rPr>
          <w:rFonts w:ascii="Aptos Display" w:hAnsi="Aptos Display"/>
          <w:b/>
          <w:bCs/>
          <w:sz w:val="26"/>
          <w:szCs w:val="26"/>
        </w:rPr>
        <w:t>3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fills out </w:t>
      </w:r>
      <w:r w:rsidR="002A6465">
        <w:rPr>
          <w:rFonts w:ascii="Aptos Display" w:hAnsi="Aptos Display"/>
        </w:rPr>
        <w:t xml:space="preserve">the advance funds for </w:t>
      </w:r>
      <w:r w:rsidR="00A22EC4">
        <w:rPr>
          <w:rFonts w:ascii="Aptos Display" w:hAnsi="Aptos Display"/>
        </w:rPr>
        <w:t xml:space="preserve">funeral expenses </w:t>
      </w:r>
      <w:r w:rsidRPr="00E53C09">
        <w:rPr>
          <w:rFonts w:ascii="Aptos Display" w:hAnsi="Aptos Display"/>
        </w:rPr>
        <w:t>online form with personal</w:t>
      </w:r>
      <w:r w:rsidR="00A22EC4">
        <w:rPr>
          <w:rFonts w:ascii="Aptos Display" w:hAnsi="Aptos Display"/>
        </w:rPr>
        <w:t xml:space="preserve"> information</w:t>
      </w:r>
      <w:r w:rsidRPr="00E53C09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>and attach</w:t>
      </w:r>
      <w:r w:rsidR="00A22EC4">
        <w:rPr>
          <w:rFonts w:ascii="Aptos Display" w:hAnsi="Aptos Display"/>
        </w:rPr>
        <w:t>es</w:t>
      </w:r>
      <w:r>
        <w:rPr>
          <w:rFonts w:ascii="Aptos Display" w:hAnsi="Aptos Display"/>
        </w:rPr>
        <w:t xml:space="preserve"> required documentation</w:t>
      </w:r>
      <w:r w:rsidRPr="00E53C09">
        <w:rPr>
          <w:rFonts w:ascii="Aptos Display" w:hAnsi="Aptos Display"/>
        </w:rPr>
        <w:t>.</w:t>
      </w:r>
      <w:r>
        <w:rPr>
          <w:rFonts w:ascii="Aptos Display" w:hAnsi="Aptos Display"/>
        </w:rPr>
        <w:t xml:space="preserve"> </w:t>
      </w:r>
    </w:p>
    <w:p w14:paraId="54336034" w14:textId="1C21D4D7" w:rsidR="00A22EC4" w:rsidRDefault="000F2E4F" w:rsidP="00DF1A4B">
      <w:pPr>
        <w:pStyle w:val="ListParagraph"/>
        <w:numPr>
          <w:ilvl w:val="0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See Example #2, for the details of the form fields.</w:t>
      </w:r>
    </w:p>
    <w:p w14:paraId="655DCB47" w14:textId="0331D351" w:rsidR="000F2E4F" w:rsidRDefault="000F2E4F" w:rsidP="00DF1A4B">
      <w:pPr>
        <w:pStyle w:val="ListParagraph"/>
        <w:numPr>
          <w:ilvl w:val="0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All fields are required.</w:t>
      </w:r>
    </w:p>
    <w:p w14:paraId="582CF7A1" w14:textId="24906605" w:rsidR="000F2E4F" w:rsidRDefault="000F2E4F" w:rsidP="00DF1A4B">
      <w:pPr>
        <w:pStyle w:val="ListParagraph"/>
        <w:numPr>
          <w:ilvl w:val="0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="00E55204">
        <w:rPr>
          <w:rFonts w:ascii="Aptos Display" w:hAnsi="Aptos Display"/>
        </w:rPr>
        <w:t xml:space="preserve">f phase 2 (challenge) is created the </w:t>
      </w:r>
      <w:r w:rsidR="009F262E">
        <w:rPr>
          <w:rFonts w:ascii="Aptos Display" w:hAnsi="Aptos Display"/>
        </w:rPr>
        <w:t xml:space="preserve">following fields will be filled automatically with the </w:t>
      </w:r>
      <w:r w:rsidR="006A0820">
        <w:rPr>
          <w:rFonts w:ascii="Aptos Display" w:hAnsi="Aptos Display"/>
        </w:rPr>
        <w:t>profile information and can’t be modified by the customer:</w:t>
      </w:r>
    </w:p>
    <w:p w14:paraId="5D38B830" w14:textId="17A300FC" w:rsidR="006A0820" w:rsidRDefault="00985DC1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First Name</w:t>
      </w:r>
    </w:p>
    <w:p w14:paraId="6249CFDC" w14:textId="5F5F4E29" w:rsidR="00985DC1" w:rsidRDefault="00985DC1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Last Name</w:t>
      </w:r>
    </w:p>
    <w:p w14:paraId="364F7DE3" w14:textId="099F4BE9" w:rsidR="00985DC1" w:rsidRDefault="00985DC1" w:rsidP="00DF1A4B">
      <w:pPr>
        <w:pStyle w:val="ListParagraph"/>
        <w:numPr>
          <w:ilvl w:val="1"/>
          <w:numId w:val="22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Requestor Email</w:t>
      </w:r>
    </w:p>
    <w:p w14:paraId="1B025442" w14:textId="1BAEF4FA" w:rsidR="005D71E9" w:rsidRDefault="00AF5607" w:rsidP="00DF1A4B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The</w:t>
      </w:r>
      <w:r w:rsidR="005D71E9">
        <w:rPr>
          <w:rFonts w:ascii="Aptos Display" w:hAnsi="Aptos Display"/>
        </w:rPr>
        <w:t xml:space="preserve"> Disbursement Information </w:t>
      </w:r>
      <w:r>
        <w:rPr>
          <w:rFonts w:ascii="Aptos Display" w:hAnsi="Aptos Display"/>
        </w:rPr>
        <w:t>section of the form will change depending on the Disbursement</w:t>
      </w:r>
      <w:r w:rsidR="00690FAE">
        <w:rPr>
          <w:rFonts w:ascii="Aptos Display" w:hAnsi="Aptos Display"/>
        </w:rPr>
        <w:t xml:space="preserve"> Preference of the customer. </w:t>
      </w:r>
      <w:r w:rsidR="006203D5">
        <w:rPr>
          <w:rFonts w:ascii="Aptos Display" w:hAnsi="Aptos Display"/>
        </w:rPr>
        <w:t xml:space="preserve">The customer will have 2 options: </w:t>
      </w:r>
      <w:r w:rsidR="003737C9">
        <w:rPr>
          <w:rFonts w:ascii="Aptos Display" w:hAnsi="Aptos Display"/>
        </w:rPr>
        <w:t xml:space="preserve">Account deposit or Pick-up at </w:t>
      </w:r>
      <w:r w:rsidR="00C937EF">
        <w:rPr>
          <w:rFonts w:ascii="Aptos Display" w:hAnsi="Aptos Display"/>
        </w:rPr>
        <w:t>Branch. See</w:t>
      </w:r>
      <w:r w:rsidR="00690FAE">
        <w:rPr>
          <w:rFonts w:ascii="Aptos Display" w:hAnsi="Aptos Display"/>
        </w:rPr>
        <w:t xml:space="preserve"> Example #2 for more details</w:t>
      </w:r>
    </w:p>
    <w:p w14:paraId="4CDCEE2D" w14:textId="6B304E19" w:rsidR="001C63E9" w:rsidRDefault="001C63E9" w:rsidP="00DF1A4B">
      <w:pPr>
        <w:pStyle w:val="ListParagraph"/>
        <w:numPr>
          <w:ilvl w:val="1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If Account deposit was</w:t>
      </w:r>
      <w:r w:rsidR="005E6E06">
        <w:rPr>
          <w:rFonts w:ascii="Aptos Display" w:hAnsi="Aptos Display"/>
        </w:rPr>
        <w:t xml:space="preserve"> selected the Funeral Home Account Number </w:t>
      </w:r>
      <w:r w:rsidR="00EB2208">
        <w:rPr>
          <w:rFonts w:ascii="Aptos Display" w:hAnsi="Aptos Display"/>
        </w:rPr>
        <w:t>field will appear in the screen.</w:t>
      </w:r>
    </w:p>
    <w:p w14:paraId="6E55A282" w14:textId="54A4D672" w:rsidR="00EB2208" w:rsidRDefault="00EB2208" w:rsidP="00DF1A4B">
      <w:pPr>
        <w:pStyle w:val="ListParagraph"/>
        <w:numPr>
          <w:ilvl w:val="1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Pickup at Branch was </w:t>
      </w:r>
      <w:r w:rsidR="00C937EF">
        <w:rPr>
          <w:rFonts w:ascii="Aptos Display" w:hAnsi="Aptos Display"/>
        </w:rPr>
        <w:t>selected,</w:t>
      </w:r>
      <w:r>
        <w:rPr>
          <w:rFonts w:ascii="Aptos Display" w:hAnsi="Aptos Display"/>
        </w:rPr>
        <w:t xml:space="preserve"> then </w:t>
      </w:r>
      <w:r w:rsidR="00BA351E">
        <w:rPr>
          <w:rFonts w:ascii="Aptos Display" w:hAnsi="Aptos Display"/>
        </w:rPr>
        <w:t>Branch Town and Branch Name will appear in the screen</w:t>
      </w:r>
      <w:r w:rsidR="00C937EF">
        <w:rPr>
          <w:rFonts w:ascii="Aptos Display" w:hAnsi="Aptos Display"/>
        </w:rPr>
        <w:t>.</w:t>
      </w:r>
    </w:p>
    <w:p w14:paraId="6447A5D7" w14:textId="5D3551D4" w:rsidR="00C937EF" w:rsidRPr="00C937EF" w:rsidRDefault="00C937EF" w:rsidP="00C937EF">
      <w:pPr>
        <w:jc w:val="both"/>
        <w:rPr>
          <w:rFonts w:ascii="Aptos Display" w:hAnsi="Aptos Display"/>
          <w:b/>
          <w:bCs/>
          <w:i/>
          <w:iCs/>
        </w:rPr>
      </w:pPr>
      <w:r w:rsidRPr="00C937EF">
        <w:rPr>
          <w:rFonts w:ascii="Aptos Display" w:hAnsi="Aptos Display"/>
          <w:b/>
          <w:bCs/>
          <w:i/>
          <w:iCs/>
        </w:rPr>
        <w:t>Example#</w:t>
      </w:r>
      <w:r>
        <w:rPr>
          <w:rFonts w:ascii="Aptos Display" w:hAnsi="Aptos Display"/>
          <w:b/>
          <w:bCs/>
          <w:i/>
          <w:iCs/>
        </w:rPr>
        <w:t>2</w:t>
      </w:r>
      <w:r w:rsidRPr="00C937EF">
        <w:rPr>
          <w:rFonts w:ascii="Aptos Display" w:hAnsi="Aptos Display"/>
          <w:b/>
          <w:bCs/>
          <w:i/>
          <w:iCs/>
        </w:rPr>
        <w:t xml:space="preserve">: Screen </w:t>
      </w:r>
      <w:r>
        <w:rPr>
          <w:rFonts w:ascii="Aptos Display" w:hAnsi="Aptos Display"/>
          <w:b/>
          <w:bCs/>
          <w:i/>
          <w:iCs/>
        </w:rPr>
        <w:t>3</w:t>
      </w:r>
    </w:p>
    <w:p w14:paraId="0A8F8E2D" w14:textId="6EDFD2BB" w:rsidR="005D71E9" w:rsidRPr="005D71E9" w:rsidRDefault="003D4DA8" w:rsidP="00C937EF">
      <w:pPr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1BA43337" wp14:editId="6251B5D0">
            <wp:extent cx="5184293" cy="4911436"/>
            <wp:effectExtent l="0" t="0" r="0" b="3810"/>
            <wp:docPr id="5101251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25130" name="Picture 1" descr="A screenshot of a computer screen&#10;&#10;Description automatically generated"/>
                    <pic:cNvPicPr/>
                  </pic:nvPicPr>
                  <pic:blipFill rotWithShape="1">
                    <a:blip r:embed="rId17"/>
                    <a:srcRect b="1380"/>
                    <a:stretch/>
                  </pic:blipFill>
                  <pic:spPr bwMode="auto">
                    <a:xfrm>
                      <a:off x="0" y="0"/>
                      <a:ext cx="5204146" cy="493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06C1D" w14:textId="063AD35B" w:rsidR="009239A4" w:rsidRDefault="009239A4" w:rsidP="009239A4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lastRenderedPageBreak/>
        <w:t xml:space="preserve">Step </w:t>
      </w:r>
      <w:r>
        <w:rPr>
          <w:rFonts w:ascii="Aptos Display" w:hAnsi="Aptos Display"/>
          <w:b/>
          <w:bCs/>
          <w:sz w:val="26"/>
          <w:szCs w:val="26"/>
        </w:rPr>
        <w:t>4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</w:t>
      </w:r>
      <w:r>
        <w:rPr>
          <w:rFonts w:ascii="Aptos Display" w:hAnsi="Aptos Display"/>
        </w:rPr>
        <w:t>submits the form and i</w:t>
      </w:r>
      <w:r w:rsidR="00B96F77">
        <w:rPr>
          <w:rFonts w:ascii="Aptos Display" w:hAnsi="Aptos Display"/>
        </w:rPr>
        <w:t xml:space="preserve">s redirected to screen #4 with the </w:t>
      </w:r>
      <w:r w:rsidR="006939C1">
        <w:rPr>
          <w:rFonts w:ascii="Aptos Display" w:hAnsi="Aptos Display"/>
        </w:rPr>
        <w:t>result of the information submitted</w:t>
      </w:r>
      <w:r w:rsidRPr="00E53C09">
        <w:rPr>
          <w:rFonts w:ascii="Aptos Display" w:hAnsi="Aptos Display"/>
        </w:rPr>
        <w:t>.</w:t>
      </w:r>
      <w:r>
        <w:rPr>
          <w:rFonts w:ascii="Aptos Display" w:hAnsi="Aptos Display"/>
        </w:rPr>
        <w:t xml:space="preserve"> </w:t>
      </w:r>
    </w:p>
    <w:p w14:paraId="1B30E529" w14:textId="1BA3B1B0" w:rsidR="006939C1" w:rsidRDefault="00AD3DC6" w:rsidP="00DF1A4B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If the ticket (case) was created successfully </w:t>
      </w:r>
      <w:r w:rsidR="006F387B">
        <w:rPr>
          <w:rFonts w:ascii="Aptos Display" w:hAnsi="Aptos Display"/>
        </w:rPr>
        <w:t xml:space="preserve">screen #4 will show </w:t>
      </w:r>
      <w:r w:rsidR="003904FB">
        <w:rPr>
          <w:rFonts w:ascii="Aptos Display" w:hAnsi="Aptos Display"/>
        </w:rPr>
        <w:t>a success message. See Example#3 for more details.</w:t>
      </w:r>
    </w:p>
    <w:p w14:paraId="04470FCA" w14:textId="3EEE62AD" w:rsidR="00CF5510" w:rsidRDefault="00CF5510" w:rsidP="00DF1A4B">
      <w:pPr>
        <w:pStyle w:val="ListParagraph"/>
        <w:numPr>
          <w:ilvl w:val="0"/>
          <w:numId w:val="23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If the ticket (case) was not created screen #4 will show a failure message. See Example#4 for more details.</w:t>
      </w:r>
    </w:p>
    <w:p w14:paraId="7D9465E5" w14:textId="5DD018DB" w:rsidR="00CF5510" w:rsidRDefault="00AD7FBD" w:rsidP="00AD7FBD">
      <w:pPr>
        <w:jc w:val="both"/>
        <w:rPr>
          <w:rFonts w:ascii="Aptos Display" w:hAnsi="Aptos Display"/>
        </w:rPr>
      </w:pPr>
      <w:r w:rsidRPr="00AD7FBD">
        <w:rPr>
          <w:rFonts w:ascii="Aptos Display" w:hAnsi="Aptos Display"/>
          <w:b/>
          <w:bCs/>
          <w:i/>
          <w:iCs/>
        </w:rPr>
        <w:t>Example#</w:t>
      </w:r>
      <w:r>
        <w:rPr>
          <w:rFonts w:ascii="Aptos Display" w:hAnsi="Aptos Display"/>
          <w:b/>
          <w:bCs/>
          <w:i/>
          <w:iCs/>
        </w:rPr>
        <w:t>3</w:t>
      </w:r>
      <w:r w:rsidRPr="00AD7FBD">
        <w:rPr>
          <w:rFonts w:ascii="Aptos Display" w:hAnsi="Aptos Display"/>
          <w:b/>
          <w:bCs/>
          <w:i/>
          <w:iCs/>
        </w:rPr>
        <w:t xml:space="preserve">: Screen </w:t>
      </w:r>
      <w:r>
        <w:rPr>
          <w:rFonts w:ascii="Aptos Display" w:hAnsi="Aptos Display"/>
          <w:b/>
          <w:bCs/>
          <w:i/>
          <w:iCs/>
        </w:rPr>
        <w:t>4-Successful Message</w:t>
      </w:r>
    </w:p>
    <w:p w14:paraId="3BC0D788" w14:textId="381F515C" w:rsidR="00CF5510" w:rsidRDefault="00AD7FBD" w:rsidP="00AD7FBD">
      <w:pPr>
        <w:ind w:left="360"/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2480FF7B" wp14:editId="6146879E">
            <wp:extent cx="4432300" cy="1865368"/>
            <wp:effectExtent l="0" t="0" r="6350" b="1905"/>
            <wp:docPr id="1988794930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94930" name="Picture 1" descr="A close-up of a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1913" cy="18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0C93" w14:textId="02235374" w:rsidR="00AD7FBD" w:rsidRDefault="00AD7FBD" w:rsidP="00AD7FBD">
      <w:pPr>
        <w:jc w:val="both"/>
        <w:rPr>
          <w:rFonts w:ascii="Aptos Display" w:hAnsi="Aptos Display"/>
          <w:b/>
          <w:bCs/>
          <w:i/>
          <w:iCs/>
        </w:rPr>
      </w:pPr>
      <w:r w:rsidRPr="00AD7FBD">
        <w:rPr>
          <w:rFonts w:ascii="Aptos Display" w:hAnsi="Aptos Display"/>
          <w:b/>
          <w:bCs/>
          <w:i/>
          <w:iCs/>
        </w:rPr>
        <w:t>Example#</w:t>
      </w:r>
      <w:r>
        <w:rPr>
          <w:rFonts w:ascii="Aptos Display" w:hAnsi="Aptos Display"/>
          <w:b/>
          <w:bCs/>
          <w:i/>
          <w:iCs/>
        </w:rPr>
        <w:t>4</w:t>
      </w:r>
      <w:r w:rsidRPr="00AD7FBD">
        <w:rPr>
          <w:rFonts w:ascii="Aptos Display" w:hAnsi="Aptos Display"/>
          <w:b/>
          <w:bCs/>
          <w:i/>
          <w:iCs/>
        </w:rPr>
        <w:t xml:space="preserve">: Screen </w:t>
      </w:r>
      <w:r w:rsidR="00584859">
        <w:rPr>
          <w:rFonts w:ascii="Aptos Display" w:hAnsi="Aptos Display"/>
          <w:b/>
          <w:bCs/>
          <w:i/>
          <w:iCs/>
        </w:rPr>
        <w:t>4</w:t>
      </w:r>
      <w:r>
        <w:rPr>
          <w:rFonts w:ascii="Aptos Display" w:hAnsi="Aptos Display"/>
          <w:b/>
          <w:bCs/>
          <w:i/>
          <w:iCs/>
        </w:rPr>
        <w:t>-</w:t>
      </w:r>
      <w:r w:rsidR="00584859">
        <w:rPr>
          <w:rFonts w:ascii="Aptos Display" w:hAnsi="Aptos Display"/>
          <w:b/>
          <w:bCs/>
          <w:i/>
          <w:iCs/>
        </w:rPr>
        <w:t>Failure</w:t>
      </w:r>
      <w:r>
        <w:rPr>
          <w:rFonts w:ascii="Aptos Display" w:hAnsi="Aptos Display"/>
          <w:b/>
          <w:bCs/>
          <w:i/>
          <w:iCs/>
        </w:rPr>
        <w:t xml:space="preserve"> Message</w:t>
      </w:r>
    </w:p>
    <w:p w14:paraId="0EA764D8" w14:textId="63F57E2E" w:rsidR="00791AD4" w:rsidRDefault="008E6DE2" w:rsidP="000E37CE">
      <w:pPr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5BF69602" wp14:editId="2A0F473E">
            <wp:extent cx="6515100" cy="1276985"/>
            <wp:effectExtent l="0" t="0" r="0" b="0"/>
            <wp:docPr id="684338372" name="Picture 1" descr="A pink box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38372" name="Picture 1" descr="A pink box with blu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E999" w14:textId="034201B2" w:rsidR="00917B6B" w:rsidRDefault="00917B6B" w:rsidP="00917B6B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t xml:space="preserve">Step </w:t>
      </w:r>
      <w:r>
        <w:rPr>
          <w:rFonts w:ascii="Aptos Display" w:hAnsi="Aptos Display"/>
          <w:b/>
          <w:bCs/>
          <w:sz w:val="26"/>
          <w:szCs w:val="26"/>
        </w:rPr>
        <w:t>5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 w:rsidRPr="00E53C09">
        <w:rPr>
          <w:rFonts w:ascii="Aptos Display" w:hAnsi="Aptos Display"/>
        </w:rPr>
        <w:t xml:space="preserve">Customer </w:t>
      </w:r>
      <w:r>
        <w:rPr>
          <w:rFonts w:ascii="Aptos Display" w:hAnsi="Aptos Display"/>
        </w:rPr>
        <w:t xml:space="preserve">receives an email </w:t>
      </w:r>
      <w:r w:rsidR="00DF3111">
        <w:rPr>
          <w:rFonts w:ascii="Aptos Display" w:hAnsi="Aptos Display"/>
        </w:rPr>
        <w:t>confirming the request was received</w:t>
      </w:r>
      <w:r w:rsidRPr="00E53C09">
        <w:rPr>
          <w:rFonts w:ascii="Aptos Display" w:hAnsi="Aptos Display"/>
        </w:rPr>
        <w:t>.</w:t>
      </w:r>
      <w:r>
        <w:rPr>
          <w:rFonts w:ascii="Aptos Display" w:hAnsi="Aptos Display"/>
        </w:rPr>
        <w:t xml:space="preserve"> </w:t>
      </w:r>
    </w:p>
    <w:p w14:paraId="5FAEF77B" w14:textId="07D52D20" w:rsidR="007531AF" w:rsidRDefault="00DF3111" w:rsidP="00DF1A4B">
      <w:pPr>
        <w:pStyle w:val="ListParagraph"/>
        <w:numPr>
          <w:ilvl w:val="0"/>
          <w:numId w:val="26"/>
        </w:numPr>
        <w:rPr>
          <w:rFonts w:ascii="Aptos Display" w:hAnsi="Aptos Display"/>
        </w:rPr>
      </w:pPr>
      <w:r w:rsidRPr="007531AF">
        <w:rPr>
          <w:rFonts w:ascii="Aptos Display" w:hAnsi="Aptos Display"/>
        </w:rPr>
        <w:t xml:space="preserve">The </w:t>
      </w:r>
      <w:r w:rsidR="00D43762" w:rsidRPr="007531AF">
        <w:rPr>
          <w:rFonts w:ascii="Aptos Display" w:hAnsi="Aptos Display"/>
        </w:rPr>
        <w:t>email is sent to the email customer provided in the form</w:t>
      </w:r>
      <w:r w:rsidR="007531AF" w:rsidRPr="007531AF">
        <w:rPr>
          <w:rFonts w:ascii="Aptos Display" w:hAnsi="Aptos Display"/>
        </w:rPr>
        <w:t xml:space="preserve">. See Example </w:t>
      </w:r>
      <w:r w:rsidR="007531AF">
        <w:rPr>
          <w:rFonts w:ascii="Aptos Display" w:hAnsi="Aptos Display"/>
        </w:rPr>
        <w:t>#5 for email details.</w:t>
      </w:r>
    </w:p>
    <w:p w14:paraId="37C2BA5C" w14:textId="6AA69E86" w:rsidR="00D43762" w:rsidRPr="007531AF" w:rsidRDefault="007531AF" w:rsidP="00DF1A4B">
      <w:pPr>
        <w:pStyle w:val="ListParagraph"/>
        <w:numPr>
          <w:ilvl w:val="0"/>
          <w:numId w:val="26"/>
        </w:numPr>
        <w:rPr>
          <w:rFonts w:ascii="Aptos Display" w:hAnsi="Aptos Display"/>
        </w:rPr>
      </w:pPr>
      <w:r>
        <w:rPr>
          <w:rFonts w:ascii="Aptos Display" w:hAnsi="Aptos Display"/>
        </w:rPr>
        <w:t>A no</w:t>
      </w:r>
      <w:r w:rsidR="00D43762" w:rsidRPr="007531AF">
        <w:rPr>
          <w:rFonts w:ascii="Aptos Display" w:hAnsi="Aptos Display"/>
        </w:rPr>
        <w:t xml:space="preserve">-reply email should be used </w:t>
      </w:r>
      <w:r w:rsidR="00CF5B5E" w:rsidRPr="007531AF">
        <w:rPr>
          <w:rFonts w:ascii="Aptos Display" w:hAnsi="Aptos Display"/>
        </w:rPr>
        <w:t>as Sender</w:t>
      </w:r>
    </w:p>
    <w:p w14:paraId="63E13846" w14:textId="49EDB91C" w:rsidR="00CF5B5E" w:rsidRDefault="00CF5B5E" w:rsidP="00DF1A4B">
      <w:pPr>
        <w:pStyle w:val="ListParagraph"/>
        <w:numPr>
          <w:ilvl w:val="0"/>
          <w:numId w:val="26"/>
        </w:numPr>
        <w:rPr>
          <w:rFonts w:ascii="Aptos Display" w:hAnsi="Aptos Display"/>
        </w:rPr>
      </w:pPr>
      <w:r>
        <w:rPr>
          <w:rFonts w:ascii="Aptos Display" w:hAnsi="Aptos Display"/>
        </w:rPr>
        <w:t>This notification mus</w:t>
      </w:r>
      <w:r w:rsidR="007531AF">
        <w:rPr>
          <w:rFonts w:ascii="Aptos Display" w:hAnsi="Aptos Display"/>
        </w:rPr>
        <w:t>t be stores in the case.</w:t>
      </w:r>
    </w:p>
    <w:p w14:paraId="44BC0307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02A2C475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6B55B782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5F8B0C05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159E0B25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01B5F7FF" w14:textId="77777777" w:rsidR="000C06DE" w:rsidRDefault="000C06DE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7DCE63A8" w14:textId="77777777" w:rsidR="008E6DE2" w:rsidRDefault="008E6DE2" w:rsidP="00E522F5">
      <w:pPr>
        <w:jc w:val="both"/>
        <w:rPr>
          <w:rFonts w:ascii="Aptos Display" w:hAnsi="Aptos Display"/>
          <w:b/>
          <w:bCs/>
          <w:i/>
          <w:iCs/>
        </w:rPr>
      </w:pPr>
    </w:p>
    <w:p w14:paraId="003A12C5" w14:textId="272CD404" w:rsidR="00E522F5" w:rsidRDefault="00E522F5" w:rsidP="00E522F5">
      <w:pPr>
        <w:jc w:val="both"/>
        <w:rPr>
          <w:rFonts w:ascii="Aptos Display" w:hAnsi="Aptos Display"/>
          <w:b/>
          <w:bCs/>
          <w:i/>
          <w:iCs/>
        </w:rPr>
      </w:pPr>
      <w:r w:rsidRPr="00E522F5">
        <w:rPr>
          <w:rFonts w:ascii="Aptos Display" w:hAnsi="Aptos Display"/>
          <w:b/>
          <w:bCs/>
          <w:i/>
          <w:iCs/>
        </w:rPr>
        <w:lastRenderedPageBreak/>
        <w:t>Example#</w:t>
      </w:r>
      <w:r>
        <w:rPr>
          <w:rFonts w:ascii="Aptos Display" w:hAnsi="Aptos Display"/>
          <w:b/>
          <w:bCs/>
          <w:i/>
          <w:iCs/>
        </w:rPr>
        <w:t>5</w:t>
      </w:r>
      <w:r w:rsidRPr="00E522F5">
        <w:rPr>
          <w:rFonts w:ascii="Aptos Display" w:hAnsi="Aptos Display"/>
          <w:b/>
          <w:bCs/>
          <w:i/>
          <w:iCs/>
        </w:rPr>
        <w:t xml:space="preserve">: </w:t>
      </w:r>
      <w:r>
        <w:rPr>
          <w:rFonts w:ascii="Aptos Display" w:hAnsi="Aptos Display"/>
          <w:b/>
          <w:bCs/>
          <w:i/>
          <w:iCs/>
        </w:rPr>
        <w:t xml:space="preserve">Case Confirmation </w:t>
      </w:r>
      <w:r w:rsidR="000C06DE">
        <w:rPr>
          <w:rFonts w:ascii="Aptos Display" w:hAnsi="Aptos Display"/>
          <w:b/>
          <w:bCs/>
          <w:i/>
          <w:iCs/>
        </w:rPr>
        <w:t xml:space="preserve">Email </w:t>
      </w:r>
      <w:r>
        <w:rPr>
          <w:rFonts w:ascii="Aptos Display" w:hAnsi="Aptos Display"/>
          <w:b/>
          <w:bCs/>
          <w:i/>
          <w:iCs/>
        </w:rPr>
        <w:t>Notification</w:t>
      </w:r>
    </w:p>
    <w:p w14:paraId="0EAE8EB5" w14:textId="65081753" w:rsidR="000C06DE" w:rsidRPr="00E522F5" w:rsidRDefault="000C06DE" w:rsidP="000C06DE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0273CB0F" wp14:editId="12C26835">
            <wp:extent cx="2360428" cy="3552685"/>
            <wp:effectExtent l="0" t="0" r="1905" b="0"/>
            <wp:docPr id="214427452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4525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0330" cy="356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CFC4" w14:textId="77777777" w:rsidR="007531AF" w:rsidRPr="007531AF" w:rsidRDefault="007531AF" w:rsidP="007531AF">
      <w:pPr>
        <w:rPr>
          <w:rFonts w:ascii="Aptos Display" w:hAnsi="Aptos Display"/>
        </w:rPr>
      </w:pPr>
    </w:p>
    <w:p w14:paraId="2BD9303B" w14:textId="57300831" w:rsidR="00974E3E" w:rsidRPr="00184BD1" w:rsidRDefault="00CC63FF" w:rsidP="00184BD1">
      <w:pPr>
        <w:pStyle w:val="Heading2"/>
        <w:rPr>
          <w:rFonts w:ascii="Aptos Display" w:hAnsi="Aptos Display"/>
          <w:sz w:val="24"/>
          <w:szCs w:val="24"/>
        </w:rPr>
      </w:pPr>
      <w:bookmarkStart w:id="14" w:name="_Toc173511306"/>
      <w:r>
        <w:rPr>
          <w:rFonts w:ascii="Aptos Display" w:hAnsi="Aptos Display"/>
          <w:sz w:val="24"/>
          <w:szCs w:val="24"/>
        </w:rPr>
        <w:t>C</w:t>
      </w:r>
      <w:r w:rsidRPr="00687BE8">
        <w:rPr>
          <w:rFonts w:ascii="Aptos Display" w:hAnsi="Aptos Display"/>
          <w:sz w:val="24"/>
          <w:szCs w:val="24"/>
        </w:rPr>
        <w:t xml:space="preserve">. </w:t>
      </w:r>
      <w:r w:rsidR="003023AD">
        <w:rPr>
          <w:rFonts w:ascii="Aptos Display" w:hAnsi="Aptos Display"/>
          <w:sz w:val="24"/>
          <w:szCs w:val="24"/>
        </w:rPr>
        <w:t>Backoffice</w:t>
      </w:r>
      <w:r w:rsidR="008D5F6E">
        <w:rPr>
          <w:rFonts w:ascii="Aptos Display" w:hAnsi="Aptos Display"/>
          <w:sz w:val="24"/>
          <w:szCs w:val="24"/>
        </w:rPr>
        <w:t xml:space="preserve"> Processing</w:t>
      </w:r>
      <w:bookmarkEnd w:id="14"/>
    </w:p>
    <w:p w14:paraId="09B0C9AD" w14:textId="77777777" w:rsidR="000845A7" w:rsidRDefault="000845A7" w:rsidP="00974E3E">
      <w:pPr>
        <w:jc w:val="both"/>
        <w:rPr>
          <w:rFonts w:ascii="Aptos Display" w:hAnsi="Aptos Display"/>
          <w:b/>
          <w:bCs/>
          <w:sz w:val="26"/>
          <w:szCs w:val="26"/>
        </w:rPr>
      </w:pPr>
    </w:p>
    <w:p w14:paraId="2BE46FA0" w14:textId="4948D218" w:rsidR="00974E3E" w:rsidRDefault="00974E3E" w:rsidP="00974E3E">
      <w:pPr>
        <w:jc w:val="both"/>
        <w:rPr>
          <w:rFonts w:ascii="Aptos Display" w:hAnsi="Aptos Display"/>
        </w:rPr>
      </w:pPr>
      <w:r w:rsidRPr="009673DC">
        <w:rPr>
          <w:rFonts w:ascii="Aptos Display" w:hAnsi="Aptos Display"/>
          <w:b/>
          <w:bCs/>
          <w:sz w:val="26"/>
          <w:szCs w:val="26"/>
        </w:rPr>
        <w:t xml:space="preserve">Step </w:t>
      </w:r>
      <w:r w:rsidR="000C06DE">
        <w:rPr>
          <w:rFonts w:ascii="Aptos Display" w:hAnsi="Aptos Display"/>
          <w:b/>
          <w:bCs/>
          <w:sz w:val="26"/>
          <w:szCs w:val="26"/>
        </w:rPr>
        <w:t>6</w:t>
      </w:r>
      <w:r w:rsidRPr="009673DC">
        <w:rPr>
          <w:rFonts w:ascii="Aptos Display" w:hAnsi="Aptos Display"/>
          <w:b/>
          <w:bCs/>
          <w:sz w:val="26"/>
          <w:szCs w:val="26"/>
        </w:rPr>
        <w:t>:</w:t>
      </w:r>
      <w:r w:rsidRPr="00AF161A">
        <w:rPr>
          <w:rFonts w:ascii="Aptos Display" w:hAnsi="Aptos Display"/>
          <w:sz w:val="28"/>
          <w:szCs w:val="28"/>
        </w:rPr>
        <w:t xml:space="preserve"> </w:t>
      </w:r>
      <w:r>
        <w:rPr>
          <w:rFonts w:ascii="Aptos Display" w:hAnsi="Aptos Display"/>
        </w:rPr>
        <w:t>Case is created</w:t>
      </w:r>
      <w:r w:rsidR="00924B0D">
        <w:rPr>
          <w:rFonts w:ascii="Aptos Display" w:hAnsi="Aptos Display"/>
        </w:rPr>
        <w:t xml:space="preserve"> automatically</w:t>
      </w:r>
      <w:r w:rsidR="00527A27">
        <w:rPr>
          <w:rFonts w:ascii="Aptos Display" w:hAnsi="Aptos Display"/>
        </w:rPr>
        <w:t xml:space="preserve"> for back-office processing</w:t>
      </w:r>
      <w:r w:rsidR="00B557B1">
        <w:rPr>
          <w:rFonts w:ascii="Aptos Display" w:hAnsi="Aptos Display"/>
        </w:rPr>
        <w:t xml:space="preserve"> and is assigned to a specific queue</w:t>
      </w:r>
    </w:p>
    <w:p w14:paraId="19DC0716" w14:textId="4B6C1E1D" w:rsidR="00527A27" w:rsidRDefault="00A56872" w:rsidP="00DF1A4B">
      <w:pPr>
        <w:pStyle w:val="ListParagraph"/>
        <w:numPr>
          <w:ilvl w:val="0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case </w:t>
      </w:r>
      <w:r w:rsidR="00516B09">
        <w:rPr>
          <w:rFonts w:ascii="Aptos Display" w:hAnsi="Aptos Display"/>
        </w:rPr>
        <w:t>has</w:t>
      </w:r>
      <w:r>
        <w:rPr>
          <w:rFonts w:ascii="Aptos Display" w:hAnsi="Aptos Display"/>
        </w:rPr>
        <w:t xml:space="preserve"> </w:t>
      </w:r>
      <w:r w:rsidR="00265523">
        <w:rPr>
          <w:rFonts w:ascii="Aptos Display" w:hAnsi="Aptos Display"/>
        </w:rPr>
        <w:t xml:space="preserve">a unique identifier number that </w:t>
      </w:r>
      <w:r w:rsidR="00397EB2">
        <w:rPr>
          <w:rFonts w:ascii="Aptos Display" w:hAnsi="Aptos Display"/>
        </w:rPr>
        <w:t>is searchable in Salesforce</w:t>
      </w:r>
      <w:r w:rsidR="00001084">
        <w:rPr>
          <w:rFonts w:ascii="Aptos Display" w:hAnsi="Aptos Display"/>
        </w:rPr>
        <w:t>.</w:t>
      </w:r>
    </w:p>
    <w:p w14:paraId="51C160E0" w14:textId="1217AD51" w:rsidR="00001084" w:rsidRDefault="00516B09" w:rsidP="00DF1A4B">
      <w:pPr>
        <w:pStyle w:val="ListParagraph"/>
        <w:numPr>
          <w:ilvl w:val="0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The case has all the </w:t>
      </w:r>
      <w:r w:rsidR="001201AB">
        <w:rPr>
          <w:rFonts w:ascii="Aptos Display" w:hAnsi="Aptos Display"/>
        </w:rPr>
        <w:t>form fields mapped</w:t>
      </w:r>
      <w:r w:rsidR="00336523">
        <w:rPr>
          <w:rFonts w:ascii="Aptos Display" w:hAnsi="Aptos Display"/>
        </w:rPr>
        <w:t xml:space="preserve"> to case fields</w:t>
      </w:r>
    </w:p>
    <w:p w14:paraId="47B2D7F3" w14:textId="1AA508BE" w:rsidR="009351C1" w:rsidRDefault="009351C1" w:rsidP="00DF1A4B">
      <w:pPr>
        <w:pStyle w:val="ListParagraph"/>
        <w:numPr>
          <w:ilvl w:val="0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Other fields that the case should have that are not in the </w:t>
      </w:r>
      <w:r w:rsidR="00A75CD9">
        <w:rPr>
          <w:rFonts w:ascii="Aptos Display" w:hAnsi="Aptos Display"/>
        </w:rPr>
        <w:t>form</w:t>
      </w:r>
      <w:r w:rsidR="003D1698">
        <w:rPr>
          <w:rFonts w:ascii="Aptos Display" w:hAnsi="Aptos Display"/>
        </w:rPr>
        <w:t xml:space="preserve"> are:</w:t>
      </w:r>
    </w:p>
    <w:p w14:paraId="4F7A2B49" w14:textId="13E2B0E0" w:rsidR="003D1698" w:rsidRDefault="00251DC8" w:rsidP="00DF1A4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Workflow Status, with the options: New, In-progres</w:t>
      </w:r>
      <w:r w:rsidR="0035395D">
        <w:rPr>
          <w:rFonts w:ascii="Aptos Display" w:hAnsi="Aptos Display"/>
        </w:rPr>
        <w:t>s</w:t>
      </w:r>
      <w:r>
        <w:rPr>
          <w:rFonts w:ascii="Aptos Display" w:hAnsi="Aptos Display"/>
        </w:rPr>
        <w:t xml:space="preserve">, </w:t>
      </w:r>
      <w:r w:rsidR="0035395D" w:rsidRPr="0035395D">
        <w:rPr>
          <w:rFonts w:ascii="Aptos Display" w:hAnsi="Aptos Display"/>
        </w:rPr>
        <w:t>Referred to pick up</w:t>
      </w:r>
      <w:r w:rsidR="0035395D">
        <w:rPr>
          <w:rFonts w:ascii="Aptos Display" w:hAnsi="Aptos Display"/>
        </w:rPr>
        <w:t>, and</w:t>
      </w:r>
      <w:r w:rsidR="0035395D" w:rsidRPr="0035395D">
        <w:rPr>
          <w:rFonts w:ascii="Aptos Display" w:hAnsi="Aptos Display"/>
        </w:rPr>
        <w:t xml:space="preserve"> </w:t>
      </w:r>
      <w:r>
        <w:rPr>
          <w:rFonts w:ascii="Aptos Display" w:hAnsi="Aptos Display"/>
        </w:rPr>
        <w:t xml:space="preserve">Closed. </w:t>
      </w:r>
      <w:r w:rsidR="003236A1">
        <w:rPr>
          <w:rFonts w:ascii="Aptos Display" w:hAnsi="Aptos Display"/>
        </w:rPr>
        <w:t xml:space="preserve">See Step </w:t>
      </w:r>
      <w:r w:rsidR="004F7CB6">
        <w:rPr>
          <w:rFonts w:ascii="Aptos Display" w:hAnsi="Aptos Display"/>
        </w:rPr>
        <w:t xml:space="preserve">7 </w:t>
      </w:r>
      <w:r w:rsidR="003236A1">
        <w:rPr>
          <w:rFonts w:ascii="Aptos Display" w:hAnsi="Aptos Display"/>
        </w:rPr>
        <w:t>for details of this field</w:t>
      </w:r>
      <w:r w:rsidR="0035395D">
        <w:rPr>
          <w:rFonts w:ascii="Aptos Display" w:hAnsi="Aptos Display"/>
        </w:rPr>
        <w:t>.</w:t>
      </w:r>
    </w:p>
    <w:p w14:paraId="1E28C9AB" w14:textId="25E01440" w:rsidR="003236A1" w:rsidRDefault="003236A1" w:rsidP="00DF1A4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Resolution Status, with </w:t>
      </w:r>
      <w:r w:rsidR="00F12CAD">
        <w:rPr>
          <w:rFonts w:ascii="Aptos Display" w:hAnsi="Aptos Display"/>
        </w:rPr>
        <w:t>the options: Denied, Approved-Deposit, Approved-Pickup Check</w:t>
      </w:r>
      <w:r w:rsidR="00FD5BFB">
        <w:rPr>
          <w:rFonts w:ascii="Aptos Display" w:hAnsi="Aptos Display"/>
        </w:rPr>
        <w:t>.</w:t>
      </w:r>
      <w:r w:rsidR="0035395D" w:rsidRPr="0035395D">
        <w:rPr>
          <w:rFonts w:ascii="Aptos Display" w:hAnsi="Aptos Display"/>
        </w:rPr>
        <w:t xml:space="preserve"> </w:t>
      </w:r>
      <w:r w:rsidR="0035395D">
        <w:rPr>
          <w:rFonts w:ascii="Aptos Display" w:hAnsi="Aptos Display"/>
        </w:rPr>
        <w:t xml:space="preserve">See Step </w:t>
      </w:r>
      <w:r w:rsidR="004F7CB6">
        <w:rPr>
          <w:rFonts w:ascii="Aptos Display" w:hAnsi="Aptos Display"/>
        </w:rPr>
        <w:t>7</w:t>
      </w:r>
      <w:r w:rsidR="0035395D">
        <w:rPr>
          <w:rFonts w:ascii="Aptos Display" w:hAnsi="Aptos Display"/>
        </w:rPr>
        <w:t xml:space="preserve"> for details of this field.</w:t>
      </w:r>
    </w:p>
    <w:p w14:paraId="5125784D" w14:textId="6AD73134" w:rsidR="00C24B0F" w:rsidRDefault="00516466" w:rsidP="00DF1A4B">
      <w:pPr>
        <w:pStyle w:val="ListParagraph"/>
        <w:numPr>
          <w:ilvl w:val="1"/>
          <w:numId w:val="24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Customer Pick up Date</w:t>
      </w:r>
    </w:p>
    <w:p w14:paraId="2CD5A37D" w14:textId="715D1301" w:rsidR="00B557B1" w:rsidRDefault="00B557B1" w:rsidP="00B557B1">
      <w:pPr>
        <w:jc w:val="both"/>
        <w:rPr>
          <w:rFonts w:ascii="Aptos Display" w:hAnsi="Aptos Display"/>
        </w:rPr>
      </w:pPr>
      <w:r w:rsidRPr="00B557B1">
        <w:rPr>
          <w:rFonts w:ascii="Aptos Display" w:hAnsi="Aptos Display"/>
          <w:b/>
          <w:bCs/>
          <w:sz w:val="26"/>
          <w:szCs w:val="26"/>
        </w:rPr>
        <w:t xml:space="preserve">Step </w:t>
      </w:r>
      <w:r w:rsidR="000C06DE">
        <w:rPr>
          <w:rFonts w:ascii="Aptos Display" w:hAnsi="Aptos Display"/>
          <w:b/>
          <w:bCs/>
          <w:sz w:val="26"/>
          <w:szCs w:val="26"/>
        </w:rPr>
        <w:t>7</w:t>
      </w:r>
      <w:r w:rsidRPr="00B557B1">
        <w:rPr>
          <w:rFonts w:ascii="Aptos Display" w:hAnsi="Aptos Display"/>
          <w:b/>
          <w:bCs/>
          <w:sz w:val="26"/>
          <w:szCs w:val="26"/>
        </w:rPr>
        <w:t>:</w:t>
      </w:r>
      <w:r w:rsidRPr="00B557B1">
        <w:rPr>
          <w:rFonts w:ascii="Aptos Display" w:hAnsi="Aptos Display"/>
          <w:sz w:val="28"/>
          <w:szCs w:val="28"/>
        </w:rPr>
        <w:t xml:space="preserve"> </w:t>
      </w:r>
      <w:r w:rsidRPr="00B557B1">
        <w:rPr>
          <w:rFonts w:ascii="Aptos Display" w:hAnsi="Aptos Display"/>
        </w:rPr>
        <w:t xml:space="preserve">Case </w:t>
      </w:r>
      <w:r w:rsidR="00F010DB">
        <w:rPr>
          <w:rFonts w:ascii="Aptos Display" w:hAnsi="Aptos Display"/>
        </w:rPr>
        <w:t>is process</w:t>
      </w:r>
      <w:r w:rsidR="00807851">
        <w:rPr>
          <w:rFonts w:ascii="Aptos Display" w:hAnsi="Aptos Display"/>
        </w:rPr>
        <w:t>ed</w:t>
      </w:r>
      <w:r w:rsidR="00F010DB">
        <w:rPr>
          <w:rFonts w:ascii="Aptos Display" w:hAnsi="Aptos Display"/>
        </w:rPr>
        <w:t xml:space="preserve"> by a back</w:t>
      </w:r>
      <w:r w:rsidR="00807851">
        <w:rPr>
          <w:rFonts w:ascii="Aptos Display" w:hAnsi="Aptos Display"/>
        </w:rPr>
        <w:t>-office team and goes thru different status.</w:t>
      </w:r>
    </w:p>
    <w:p w14:paraId="53B4E85D" w14:textId="77777777" w:rsidR="00872B9C" w:rsidRPr="00872B9C" w:rsidRDefault="00872B9C" w:rsidP="00DF1A4B">
      <w:pPr>
        <w:pStyle w:val="ListParagraph"/>
        <w:numPr>
          <w:ilvl w:val="0"/>
          <w:numId w:val="25"/>
        </w:numPr>
        <w:rPr>
          <w:lang w:val="en-US"/>
        </w:rPr>
      </w:pPr>
      <w:r w:rsidRPr="00872B9C">
        <w:rPr>
          <w:lang w:val="en-US"/>
        </w:rPr>
        <w:t>Implement a Case management interface for back-office users.</w:t>
      </w:r>
    </w:p>
    <w:p w14:paraId="4903226F" w14:textId="00D67AFA" w:rsidR="007C2B69" w:rsidRPr="00075022" w:rsidRDefault="00872B9C" w:rsidP="00DF1A4B">
      <w:pPr>
        <w:pStyle w:val="ListParagraph"/>
        <w:numPr>
          <w:ilvl w:val="0"/>
          <w:numId w:val="25"/>
        </w:numPr>
        <w:rPr>
          <w:lang w:val="en-US"/>
        </w:rPr>
      </w:pPr>
      <w:r w:rsidRPr="00872B9C">
        <w:rPr>
          <w:lang w:val="en-US"/>
        </w:rPr>
        <w:t>Include functionality to assign, prioritize, and resolve Cases.</w:t>
      </w:r>
    </w:p>
    <w:p w14:paraId="605FEF57" w14:textId="00501D9F" w:rsidR="00872B9C" w:rsidRDefault="00872B9C" w:rsidP="00DF1A4B">
      <w:pPr>
        <w:pStyle w:val="ListParagraph"/>
        <w:numPr>
          <w:ilvl w:val="0"/>
          <w:numId w:val="25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Workflow specifications:</w:t>
      </w:r>
    </w:p>
    <w:p w14:paraId="7E060B65" w14:textId="77777777" w:rsidR="00E12445" w:rsidRPr="00E12445" w:rsidRDefault="00E12445" w:rsidP="00DF1A4B">
      <w:pPr>
        <w:pStyle w:val="ListParagraph"/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lang w:val="en-US"/>
        </w:rPr>
        <w:t xml:space="preserve">Workflow status- The only status that can be changed by an agent is </w:t>
      </w:r>
      <w:r w:rsidRPr="00E12445">
        <w:rPr>
          <w:rFonts w:ascii="Aptos Display" w:hAnsi="Aptos Display"/>
          <w:i/>
          <w:iCs/>
          <w:lang w:val="en-US"/>
        </w:rPr>
        <w:t>Closed.</w:t>
      </w:r>
    </w:p>
    <w:p w14:paraId="48F02531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New</w:t>
      </w:r>
      <w:r w:rsidRPr="00E12445">
        <w:rPr>
          <w:rFonts w:ascii="Aptos Display" w:hAnsi="Aptos Display"/>
          <w:lang w:val="en-US"/>
        </w:rPr>
        <w:t>- This status is when the ticket just submitted and referred to the Funeral Expenses Advance queue and the ticket owner field is blank.</w:t>
      </w:r>
    </w:p>
    <w:p w14:paraId="3FCF9A40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lastRenderedPageBreak/>
        <w:t>In-progress</w:t>
      </w:r>
      <w:r w:rsidRPr="00E12445">
        <w:rPr>
          <w:rFonts w:ascii="Aptos Display" w:hAnsi="Aptos Display"/>
          <w:lang w:val="en-US"/>
        </w:rPr>
        <w:t>- This status should be used when ticket has been assigned (ticket owner field has a value)</w:t>
      </w:r>
    </w:p>
    <w:p w14:paraId="1A5D4DBD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Referred to pick up</w:t>
      </w:r>
      <w:r w:rsidRPr="00E12445">
        <w:rPr>
          <w:rFonts w:ascii="Aptos Display" w:hAnsi="Aptos Display"/>
          <w:lang w:val="en-US"/>
        </w:rPr>
        <w:t>-This status should only be available if the customer selected Pickup at Branch in the Disbursement field.</w:t>
      </w:r>
    </w:p>
    <w:p w14:paraId="087BFFE4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Closed</w:t>
      </w:r>
      <w:r w:rsidRPr="00E12445">
        <w:rPr>
          <w:rFonts w:ascii="Aptos Display" w:hAnsi="Aptos Display"/>
          <w:lang w:val="en-US"/>
        </w:rPr>
        <w:t>- This status will be picked by agent working on the case. It shouldn’t let the agent close the case if the resolution status is blank.</w:t>
      </w:r>
    </w:p>
    <w:p w14:paraId="18147219" w14:textId="77777777" w:rsidR="00E12445" w:rsidRPr="00E12445" w:rsidRDefault="00E12445" w:rsidP="00DF1A4B">
      <w:pPr>
        <w:pStyle w:val="ListParagraph"/>
        <w:numPr>
          <w:ilvl w:val="1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lang w:val="en-US"/>
        </w:rPr>
        <w:t>Resolution Status- This can only be changed if the Workflow Status=In-progress</w:t>
      </w:r>
    </w:p>
    <w:p w14:paraId="6369D942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Denied-</w:t>
      </w:r>
      <w:r w:rsidRPr="00E12445">
        <w:rPr>
          <w:rFonts w:ascii="Aptos Display" w:hAnsi="Aptos Display"/>
          <w:lang w:val="en-US"/>
        </w:rPr>
        <w:t xml:space="preserve"> This status is picked by the agent working the case when the information and/or documents are wrong or incomplete.</w:t>
      </w:r>
    </w:p>
    <w:p w14:paraId="6EC0B14F" w14:textId="77777777" w:rsidR="00E12445" w:rsidRP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>Approved-Deposit</w:t>
      </w:r>
      <w:r w:rsidRPr="00E12445">
        <w:rPr>
          <w:rFonts w:ascii="Aptos Display" w:hAnsi="Aptos Display"/>
          <w:lang w:val="en-US"/>
        </w:rPr>
        <w:t>- This status is picked by the agent working the case when the information and documents are correct, and the claimed amount was deposited.</w:t>
      </w:r>
    </w:p>
    <w:p w14:paraId="715F18F6" w14:textId="77777777" w:rsidR="00E12445" w:rsidRDefault="00E12445" w:rsidP="00DF1A4B">
      <w:pPr>
        <w:pStyle w:val="ListParagraph"/>
        <w:numPr>
          <w:ilvl w:val="2"/>
          <w:numId w:val="25"/>
        </w:numPr>
        <w:jc w:val="both"/>
        <w:rPr>
          <w:rFonts w:ascii="Aptos Display" w:hAnsi="Aptos Display"/>
          <w:lang w:val="en-US"/>
        </w:rPr>
      </w:pPr>
      <w:r w:rsidRPr="00E12445">
        <w:rPr>
          <w:rFonts w:ascii="Aptos Display" w:hAnsi="Aptos Display"/>
          <w:b/>
          <w:bCs/>
          <w:lang w:val="en-US"/>
        </w:rPr>
        <w:t xml:space="preserve">Approved-Pickup Check- </w:t>
      </w:r>
      <w:r w:rsidRPr="00E12445">
        <w:rPr>
          <w:rFonts w:ascii="Aptos Display" w:hAnsi="Aptos Display"/>
          <w:lang w:val="en-US"/>
        </w:rPr>
        <w:t xml:space="preserve">This status is picked by the agent working the case when the information and documents are correct, and the customer must go to the selected branch to </w:t>
      </w:r>
      <w:proofErr w:type="spellStart"/>
      <w:r w:rsidRPr="00E12445">
        <w:rPr>
          <w:rFonts w:ascii="Aptos Display" w:hAnsi="Aptos Display"/>
          <w:lang w:val="en-US"/>
        </w:rPr>
        <w:t>pickup</w:t>
      </w:r>
      <w:proofErr w:type="spellEnd"/>
      <w:r w:rsidRPr="00E12445">
        <w:rPr>
          <w:rFonts w:ascii="Aptos Display" w:hAnsi="Aptos Display"/>
          <w:lang w:val="en-US"/>
        </w:rPr>
        <w:t xml:space="preserve"> the check.</w:t>
      </w:r>
    </w:p>
    <w:p w14:paraId="4B637DB0" w14:textId="645C533C" w:rsidR="008D5F6E" w:rsidRDefault="008D5F6E" w:rsidP="008D5F6E">
      <w:pPr>
        <w:jc w:val="both"/>
        <w:rPr>
          <w:rFonts w:ascii="Aptos Display" w:hAnsi="Aptos Display"/>
        </w:rPr>
      </w:pPr>
      <w:r w:rsidRPr="008D5F6E">
        <w:rPr>
          <w:rFonts w:ascii="Aptos Display" w:hAnsi="Aptos Display"/>
          <w:b/>
          <w:bCs/>
          <w:sz w:val="26"/>
          <w:szCs w:val="26"/>
        </w:rPr>
        <w:t xml:space="preserve">Step </w:t>
      </w:r>
      <w:r w:rsidR="00CF05D3">
        <w:rPr>
          <w:rFonts w:ascii="Aptos Display" w:hAnsi="Aptos Display"/>
          <w:b/>
          <w:bCs/>
          <w:sz w:val="26"/>
          <w:szCs w:val="26"/>
        </w:rPr>
        <w:t>8</w:t>
      </w:r>
      <w:r w:rsidRPr="008D5F6E">
        <w:rPr>
          <w:rFonts w:ascii="Aptos Display" w:hAnsi="Aptos Display"/>
          <w:b/>
          <w:bCs/>
          <w:sz w:val="26"/>
          <w:szCs w:val="26"/>
        </w:rPr>
        <w:t>:</w:t>
      </w:r>
      <w:r w:rsidRPr="008D5F6E">
        <w:rPr>
          <w:rFonts w:ascii="Aptos Display" w:hAnsi="Aptos Display"/>
          <w:sz w:val="28"/>
          <w:szCs w:val="28"/>
        </w:rPr>
        <w:t xml:space="preserve"> </w:t>
      </w:r>
      <w:r w:rsidR="00CF05D3">
        <w:rPr>
          <w:rFonts w:ascii="Aptos Display" w:hAnsi="Aptos Display"/>
        </w:rPr>
        <w:t>Customer receives an email based on the workflow status and resolution status</w:t>
      </w:r>
      <w:r w:rsidR="00C40E07">
        <w:rPr>
          <w:rFonts w:ascii="Aptos Display" w:hAnsi="Aptos Display"/>
        </w:rPr>
        <w:t>.</w:t>
      </w:r>
    </w:p>
    <w:p w14:paraId="13E4D7D4" w14:textId="094D387B" w:rsidR="00C40E07" w:rsidRDefault="00711F48" w:rsidP="00DF1A4B">
      <w:pPr>
        <w:pStyle w:val="ListParagraph"/>
        <w:numPr>
          <w:ilvl w:val="0"/>
          <w:numId w:val="27"/>
        </w:numPr>
        <w:rPr>
          <w:rFonts w:ascii="Aptos Display" w:hAnsi="Aptos Display"/>
        </w:rPr>
      </w:pPr>
      <w:r>
        <w:rPr>
          <w:rFonts w:ascii="Aptos Display" w:hAnsi="Aptos Display"/>
        </w:rPr>
        <w:t>The email notification should be sent following these rules:</w:t>
      </w:r>
    </w:p>
    <w:tbl>
      <w:tblPr>
        <w:tblW w:w="965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3005"/>
        <w:gridCol w:w="5529"/>
      </w:tblGrid>
      <w:tr w:rsidR="002E1B3A" w:rsidRPr="002E1B3A" w14:paraId="45D9F7F9" w14:textId="77777777" w:rsidTr="002E1B3A">
        <w:trPr>
          <w:trHeight w:val="24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5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51B300" w14:textId="77777777" w:rsidR="002E1B3A" w:rsidRPr="002E1B3A" w:rsidRDefault="002E1B3A" w:rsidP="002E1B3A">
            <w:pPr>
              <w:ind w:left="36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#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5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4CC605" w14:textId="77777777" w:rsidR="002E1B3A" w:rsidRPr="00F7050C" w:rsidRDefault="002E1B3A" w:rsidP="00F7050C">
            <w:pPr>
              <w:jc w:val="center"/>
              <w:rPr>
                <w:rFonts w:ascii="Aptos Display" w:hAnsi="Aptos Display"/>
                <w:lang w:val="en-US"/>
              </w:rPr>
            </w:pPr>
            <w:r w:rsidRPr="00F7050C">
              <w:rPr>
                <w:rFonts w:ascii="Aptos Display" w:hAnsi="Aptos Display"/>
                <w:lang w:val="en-US"/>
              </w:rPr>
              <w:t>Letter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205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556393" w14:textId="77777777" w:rsidR="002E1B3A" w:rsidRPr="00F7050C" w:rsidRDefault="002E1B3A" w:rsidP="00F7050C">
            <w:pPr>
              <w:jc w:val="center"/>
              <w:rPr>
                <w:rFonts w:ascii="Aptos Display" w:hAnsi="Aptos Display"/>
                <w:lang w:val="en-US"/>
              </w:rPr>
            </w:pPr>
            <w:r w:rsidRPr="00F7050C">
              <w:rPr>
                <w:rFonts w:ascii="Aptos Display" w:hAnsi="Aptos Display"/>
                <w:lang w:val="en-US"/>
              </w:rPr>
              <w:t>Trigger</w:t>
            </w:r>
          </w:p>
        </w:tc>
      </w:tr>
      <w:tr w:rsidR="002E1B3A" w:rsidRPr="002E1B3A" w14:paraId="7FF58C76" w14:textId="77777777" w:rsidTr="002E1B3A">
        <w:trPr>
          <w:trHeight w:val="24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0AED8A" w14:textId="77777777" w:rsidR="002E1B3A" w:rsidRPr="002E1B3A" w:rsidRDefault="002E1B3A" w:rsidP="002E1B3A">
            <w:pPr>
              <w:jc w:val="center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1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47980D" w14:textId="77777777" w:rsidR="002E1B3A" w:rsidRPr="002E1B3A" w:rsidRDefault="002E1B3A" w:rsidP="002E1B3A">
            <w:pPr>
              <w:pStyle w:val="ListParagraph"/>
              <w:ind w:left="340" w:hanging="2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Request Confirmation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A13184" w14:textId="77777777" w:rsidR="002E1B3A" w:rsidRPr="002E1B3A" w:rsidRDefault="002E1B3A" w:rsidP="002E1B3A">
            <w:pPr>
              <w:pStyle w:val="ListParagraph"/>
              <w:spacing w:after="0"/>
              <w:ind w:left="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Once the ticket is created in Salesforce and a ticket number has been assigned</w:t>
            </w:r>
          </w:p>
        </w:tc>
      </w:tr>
      <w:tr w:rsidR="002E1B3A" w:rsidRPr="002E1B3A" w14:paraId="6EB2BA4B" w14:textId="77777777" w:rsidTr="002E1B3A">
        <w:trPr>
          <w:trHeight w:val="601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A8035" w14:textId="77777777" w:rsidR="002E1B3A" w:rsidRPr="002E1B3A" w:rsidRDefault="002E1B3A" w:rsidP="002E1B3A">
            <w:pPr>
              <w:jc w:val="center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2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B5361D" w14:textId="77777777" w:rsidR="002E1B3A" w:rsidRPr="002E1B3A" w:rsidRDefault="002E1B3A" w:rsidP="002E1B3A">
            <w:pPr>
              <w:pStyle w:val="ListParagraph"/>
              <w:ind w:left="340" w:hanging="2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Denied Request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E9CD9B" w14:textId="77777777" w:rsidR="002E1B3A" w:rsidRPr="002E1B3A" w:rsidRDefault="002E1B3A" w:rsidP="002E1B3A">
            <w:pPr>
              <w:pStyle w:val="ListParagraph"/>
              <w:spacing w:after="0"/>
              <w:ind w:left="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Once Workflow Status=Closed and</w:t>
            </w:r>
          </w:p>
          <w:p w14:paraId="3B816955" w14:textId="3FA58987" w:rsidR="002E1B3A" w:rsidRPr="002E1B3A" w:rsidRDefault="002E1B3A" w:rsidP="002E1B3A">
            <w:pPr>
              <w:pStyle w:val="ListParagraph"/>
              <w:spacing w:after="0"/>
              <w:ind w:left="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Resolution Status=Denie</w:t>
            </w:r>
            <w:r>
              <w:rPr>
                <w:rFonts w:ascii="Aptos Display" w:hAnsi="Aptos Display"/>
                <w:lang w:val="en-US"/>
              </w:rPr>
              <w:t>d</w:t>
            </w:r>
            <w:r w:rsidR="00A41B86">
              <w:rPr>
                <w:rFonts w:ascii="Aptos Display" w:hAnsi="Aptos Display"/>
                <w:lang w:val="en-US"/>
              </w:rPr>
              <w:t>. See Example 6 for details</w:t>
            </w:r>
          </w:p>
        </w:tc>
      </w:tr>
      <w:tr w:rsidR="002E1B3A" w:rsidRPr="002E1B3A" w14:paraId="0D743755" w14:textId="77777777" w:rsidTr="002E1B3A">
        <w:trPr>
          <w:trHeight w:val="245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1B5F9" w14:textId="77777777" w:rsidR="002E1B3A" w:rsidRPr="002E1B3A" w:rsidRDefault="002E1B3A" w:rsidP="002E1B3A">
            <w:pPr>
              <w:jc w:val="center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3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EEC7F" w14:textId="77777777" w:rsidR="002E1B3A" w:rsidRPr="002E1B3A" w:rsidRDefault="002E1B3A" w:rsidP="002E1B3A">
            <w:pPr>
              <w:pStyle w:val="ListParagraph"/>
              <w:ind w:left="340" w:hanging="2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Approved Request-Deposit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539236" w14:textId="77777777" w:rsidR="002E1B3A" w:rsidRPr="002E1B3A" w:rsidRDefault="002E1B3A" w:rsidP="002E1B3A">
            <w:pPr>
              <w:pStyle w:val="ListParagraph"/>
              <w:spacing w:after="0"/>
              <w:ind w:left="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Once Workflow Status=Closed and</w:t>
            </w:r>
          </w:p>
          <w:p w14:paraId="6D1D05CB" w14:textId="5539207A" w:rsidR="002E1B3A" w:rsidRPr="002E1B3A" w:rsidRDefault="002E1B3A" w:rsidP="002E1B3A">
            <w:pPr>
              <w:pStyle w:val="ListParagraph"/>
              <w:spacing w:after="0"/>
              <w:ind w:left="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Resolution Status=Approved-Deposit</w:t>
            </w:r>
            <w:r w:rsidR="00A41B86">
              <w:rPr>
                <w:rFonts w:ascii="Aptos Display" w:hAnsi="Aptos Display"/>
                <w:lang w:val="en-US"/>
              </w:rPr>
              <w:t>. See Example 7 for details</w:t>
            </w:r>
          </w:p>
        </w:tc>
      </w:tr>
      <w:tr w:rsidR="002E1B3A" w:rsidRPr="002E1B3A" w14:paraId="18EF3BFD" w14:textId="77777777" w:rsidTr="002E1B3A">
        <w:trPr>
          <w:trHeight w:val="21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B71A6" w14:textId="77777777" w:rsidR="002E1B3A" w:rsidRPr="002E1B3A" w:rsidRDefault="002E1B3A" w:rsidP="002E1B3A">
            <w:pPr>
              <w:jc w:val="center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4</w:t>
            </w:r>
          </w:p>
        </w:tc>
        <w:tc>
          <w:tcPr>
            <w:tcW w:w="3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C3C8DF" w14:textId="77777777" w:rsidR="002E1B3A" w:rsidRPr="002E1B3A" w:rsidRDefault="002E1B3A" w:rsidP="002E1B3A">
            <w:pPr>
              <w:pStyle w:val="ListParagraph"/>
              <w:ind w:left="340" w:hanging="2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Approved Request-Pickup Check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FDC524" w14:textId="77777777" w:rsidR="002E1B3A" w:rsidRPr="002E1B3A" w:rsidRDefault="002E1B3A" w:rsidP="002E1B3A">
            <w:pPr>
              <w:pStyle w:val="ListParagraph"/>
              <w:spacing w:after="0"/>
              <w:ind w:left="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Once Workflow Status=Referred to pick up and</w:t>
            </w:r>
          </w:p>
          <w:p w14:paraId="4F80BD69" w14:textId="273426DE" w:rsidR="002E1B3A" w:rsidRPr="002E1B3A" w:rsidRDefault="002E1B3A" w:rsidP="002E1B3A">
            <w:pPr>
              <w:pStyle w:val="ListParagraph"/>
              <w:spacing w:after="0"/>
              <w:ind w:left="0"/>
              <w:rPr>
                <w:rFonts w:ascii="Aptos Display" w:hAnsi="Aptos Display"/>
                <w:lang w:val="en-US"/>
              </w:rPr>
            </w:pPr>
            <w:r w:rsidRPr="002E1B3A">
              <w:rPr>
                <w:rFonts w:ascii="Aptos Display" w:hAnsi="Aptos Display"/>
                <w:lang w:val="en-US"/>
              </w:rPr>
              <w:t>Resolution Status=Pickup Check</w:t>
            </w:r>
            <w:r w:rsidR="00A41B86">
              <w:rPr>
                <w:rFonts w:ascii="Aptos Display" w:hAnsi="Aptos Display"/>
                <w:lang w:val="en-US"/>
              </w:rPr>
              <w:t xml:space="preserve">. See Example </w:t>
            </w:r>
            <w:r w:rsidR="00A7258C">
              <w:rPr>
                <w:rFonts w:ascii="Aptos Display" w:hAnsi="Aptos Display"/>
                <w:lang w:val="en-US"/>
              </w:rPr>
              <w:t>7</w:t>
            </w:r>
            <w:r w:rsidR="00A41B86">
              <w:rPr>
                <w:rFonts w:ascii="Aptos Display" w:hAnsi="Aptos Display"/>
                <w:lang w:val="en-US"/>
              </w:rPr>
              <w:t xml:space="preserve"> for details</w:t>
            </w:r>
          </w:p>
        </w:tc>
      </w:tr>
    </w:tbl>
    <w:p w14:paraId="5000787E" w14:textId="24D99CDD" w:rsidR="00E12445" w:rsidRDefault="00E12445" w:rsidP="008D5F6E">
      <w:pPr>
        <w:jc w:val="both"/>
        <w:rPr>
          <w:rFonts w:ascii="Aptos Display" w:hAnsi="Aptos Display"/>
        </w:rPr>
      </w:pPr>
    </w:p>
    <w:p w14:paraId="6C832A0F" w14:textId="77777777" w:rsidR="00A7258C" w:rsidRDefault="00A7258C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126C50F7" w14:textId="77777777" w:rsidR="00A7258C" w:rsidRDefault="00A7258C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7ED2E69B" w14:textId="77777777" w:rsidR="00A7258C" w:rsidRDefault="00A7258C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3B32C55A" w14:textId="77777777" w:rsidR="00A7258C" w:rsidRDefault="00A7258C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4D400A64" w14:textId="77777777" w:rsidR="00A7258C" w:rsidRDefault="00A7258C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7A365FF2" w14:textId="77777777" w:rsidR="00A7258C" w:rsidRDefault="00A7258C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4E7FCC71" w14:textId="77777777" w:rsidR="00F65844" w:rsidRDefault="00F65844" w:rsidP="00A41B86">
      <w:pPr>
        <w:jc w:val="both"/>
        <w:rPr>
          <w:rFonts w:ascii="Aptos Display" w:hAnsi="Aptos Display"/>
          <w:b/>
          <w:bCs/>
          <w:i/>
          <w:iCs/>
        </w:rPr>
      </w:pPr>
    </w:p>
    <w:p w14:paraId="39F57B00" w14:textId="56A9E33F" w:rsidR="00A41B86" w:rsidRDefault="00A41B86" w:rsidP="00A41B86">
      <w:pPr>
        <w:jc w:val="both"/>
        <w:rPr>
          <w:rFonts w:ascii="Aptos Display" w:hAnsi="Aptos Display"/>
          <w:b/>
          <w:bCs/>
          <w:i/>
          <w:iCs/>
        </w:rPr>
      </w:pPr>
      <w:r w:rsidRPr="00E522F5">
        <w:rPr>
          <w:rFonts w:ascii="Aptos Display" w:hAnsi="Aptos Display"/>
          <w:b/>
          <w:bCs/>
          <w:i/>
          <w:iCs/>
        </w:rPr>
        <w:lastRenderedPageBreak/>
        <w:t>Example#</w:t>
      </w:r>
      <w:r w:rsidR="00F7050C">
        <w:rPr>
          <w:rFonts w:ascii="Aptos Display" w:hAnsi="Aptos Display"/>
          <w:b/>
          <w:bCs/>
          <w:i/>
          <w:iCs/>
        </w:rPr>
        <w:t>6</w:t>
      </w:r>
      <w:r w:rsidRPr="00E522F5">
        <w:rPr>
          <w:rFonts w:ascii="Aptos Display" w:hAnsi="Aptos Display"/>
          <w:b/>
          <w:bCs/>
          <w:i/>
          <w:iCs/>
        </w:rPr>
        <w:t xml:space="preserve">: </w:t>
      </w:r>
      <w:r w:rsidR="00F7050C">
        <w:rPr>
          <w:rFonts w:ascii="Aptos Display" w:hAnsi="Aptos Display"/>
          <w:b/>
          <w:bCs/>
          <w:i/>
          <w:iCs/>
        </w:rPr>
        <w:t>Denied Email Notification</w:t>
      </w:r>
    </w:p>
    <w:p w14:paraId="44DEE8EA" w14:textId="1A15E7EC" w:rsidR="00F7050C" w:rsidRDefault="00A7258C" w:rsidP="00A7258C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556EFD42" wp14:editId="471841E9">
            <wp:extent cx="2711302" cy="4022784"/>
            <wp:effectExtent l="0" t="0" r="0" b="0"/>
            <wp:docPr id="5571053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0539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1302" cy="402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9221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1F4F9E9A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06A9D015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12EA4E1F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0ED92EE2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3573916C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3B85568B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49FCCC12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2FC63EB3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7C081D45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6A803D31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40B928E5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57D9E74F" w14:textId="77777777" w:rsidR="00184BD1" w:rsidRDefault="00184BD1" w:rsidP="0064490C">
      <w:pPr>
        <w:jc w:val="both"/>
        <w:rPr>
          <w:rFonts w:ascii="Aptos Display" w:hAnsi="Aptos Display"/>
          <w:b/>
          <w:bCs/>
          <w:i/>
          <w:iCs/>
        </w:rPr>
      </w:pPr>
    </w:p>
    <w:p w14:paraId="4E1E07D6" w14:textId="1A62B581" w:rsidR="00872B9C" w:rsidRDefault="00A7258C" w:rsidP="0064490C">
      <w:pPr>
        <w:jc w:val="both"/>
        <w:rPr>
          <w:rFonts w:ascii="Aptos Display" w:hAnsi="Aptos Display"/>
          <w:b/>
          <w:bCs/>
          <w:i/>
          <w:iCs/>
        </w:rPr>
      </w:pPr>
      <w:r w:rsidRPr="00E522F5">
        <w:rPr>
          <w:rFonts w:ascii="Aptos Display" w:hAnsi="Aptos Display"/>
          <w:b/>
          <w:bCs/>
          <w:i/>
          <w:iCs/>
        </w:rPr>
        <w:lastRenderedPageBreak/>
        <w:t>Example#</w:t>
      </w:r>
      <w:r>
        <w:rPr>
          <w:rFonts w:ascii="Aptos Display" w:hAnsi="Aptos Display"/>
          <w:b/>
          <w:bCs/>
          <w:i/>
          <w:iCs/>
        </w:rPr>
        <w:t>7</w:t>
      </w:r>
      <w:r w:rsidRPr="00E522F5">
        <w:rPr>
          <w:rFonts w:ascii="Aptos Display" w:hAnsi="Aptos Display"/>
          <w:b/>
          <w:bCs/>
          <w:i/>
          <w:iCs/>
        </w:rPr>
        <w:t xml:space="preserve">: </w:t>
      </w:r>
      <w:r>
        <w:rPr>
          <w:rFonts w:ascii="Aptos Display" w:hAnsi="Aptos Display"/>
          <w:b/>
          <w:bCs/>
          <w:i/>
          <w:iCs/>
        </w:rPr>
        <w:t>Approved Email Notifications</w:t>
      </w:r>
    </w:p>
    <w:p w14:paraId="49A95959" w14:textId="5FE88589" w:rsidR="00184BD1" w:rsidRPr="00184BD1" w:rsidRDefault="00184BD1" w:rsidP="00184BD1">
      <w:pPr>
        <w:jc w:val="center"/>
        <w:rPr>
          <w:rFonts w:ascii="Aptos Display" w:hAnsi="Aptos Display"/>
          <w:b/>
          <w:bCs/>
          <w:i/>
          <w:iCs/>
        </w:rPr>
      </w:pPr>
      <w:r>
        <w:rPr>
          <w:noProof/>
        </w:rPr>
        <w:drawing>
          <wp:inline distT="0" distB="0" distL="0" distR="0" wp14:anchorId="7657B813" wp14:editId="0E5400E9">
            <wp:extent cx="3838354" cy="4435763"/>
            <wp:effectExtent l="0" t="0" r="0" b="3175"/>
            <wp:docPr id="200417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63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2774" cy="44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CF74" w14:textId="14CF6E1B" w:rsidR="002B39E6" w:rsidRDefault="002B39E6" w:rsidP="002B39E6">
      <w:pPr>
        <w:jc w:val="both"/>
        <w:rPr>
          <w:rFonts w:ascii="Aptos Display" w:hAnsi="Aptos Display"/>
        </w:rPr>
      </w:pPr>
      <w:r w:rsidRPr="008D5F6E">
        <w:rPr>
          <w:rFonts w:ascii="Aptos Display" w:hAnsi="Aptos Display"/>
          <w:b/>
          <w:bCs/>
          <w:sz w:val="26"/>
          <w:szCs w:val="26"/>
        </w:rPr>
        <w:t xml:space="preserve">Step </w:t>
      </w:r>
      <w:r>
        <w:rPr>
          <w:rFonts w:ascii="Aptos Display" w:hAnsi="Aptos Display"/>
          <w:b/>
          <w:bCs/>
          <w:sz w:val="26"/>
          <w:szCs w:val="26"/>
        </w:rPr>
        <w:t>9</w:t>
      </w:r>
      <w:r w:rsidRPr="008D5F6E">
        <w:rPr>
          <w:rFonts w:ascii="Aptos Display" w:hAnsi="Aptos Display"/>
          <w:b/>
          <w:bCs/>
          <w:sz w:val="26"/>
          <w:szCs w:val="26"/>
        </w:rPr>
        <w:t>:</w:t>
      </w:r>
      <w:r w:rsidRPr="008D5F6E">
        <w:rPr>
          <w:rFonts w:ascii="Aptos Display" w:hAnsi="Aptos Display"/>
          <w:sz w:val="28"/>
          <w:szCs w:val="28"/>
        </w:rPr>
        <w:t xml:space="preserve"> </w:t>
      </w:r>
      <w:r>
        <w:rPr>
          <w:rFonts w:ascii="Aptos Display" w:hAnsi="Aptos Display"/>
        </w:rPr>
        <w:t>Customer view</w:t>
      </w:r>
      <w:r w:rsidR="0067544A">
        <w:rPr>
          <w:rFonts w:ascii="Aptos Display" w:hAnsi="Aptos Display"/>
        </w:rPr>
        <w:t>s</w:t>
      </w:r>
      <w:r>
        <w:rPr>
          <w:rFonts w:ascii="Aptos Display" w:hAnsi="Aptos Display"/>
        </w:rPr>
        <w:t xml:space="preserve"> the status of </w:t>
      </w:r>
      <w:r w:rsidR="0067544A">
        <w:rPr>
          <w:rFonts w:ascii="Aptos Display" w:hAnsi="Aptos Display"/>
        </w:rPr>
        <w:t>his case logging-in to portal</w:t>
      </w:r>
    </w:p>
    <w:p w14:paraId="7ED1E026" w14:textId="55AB9B51" w:rsidR="0067544A" w:rsidRDefault="0067544A" w:rsidP="00DF1A4B">
      <w:pPr>
        <w:pStyle w:val="ListParagraph"/>
        <w:numPr>
          <w:ilvl w:val="0"/>
          <w:numId w:val="29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 xml:space="preserve">Once logged-in the customer can see a summary </w:t>
      </w:r>
      <w:r w:rsidR="00A33F59">
        <w:rPr>
          <w:rFonts w:ascii="Aptos Display" w:hAnsi="Aptos Display"/>
        </w:rPr>
        <w:t xml:space="preserve">of all of the cases </w:t>
      </w:r>
      <w:r w:rsidR="00F65844">
        <w:rPr>
          <w:rFonts w:ascii="Aptos Display" w:hAnsi="Aptos Display"/>
        </w:rPr>
        <w:t>created by</w:t>
      </w:r>
      <w:r w:rsidR="00A33F59">
        <w:rPr>
          <w:rFonts w:ascii="Aptos Display" w:hAnsi="Aptos Display"/>
        </w:rPr>
        <w:t xml:space="preserve"> Workflow Status</w:t>
      </w:r>
    </w:p>
    <w:p w14:paraId="45B3A392" w14:textId="79427997" w:rsidR="00F418A9" w:rsidRPr="0067544A" w:rsidRDefault="00F418A9" w:rsidP="00DF1A4B">
      <w:pPr>
        <w:pStyle w:val="ListParagraph"/>
        <w:numPr>
          <w:ilvl w:val="0"/>
          <w:numId w:val="29"/>
        </w:numPr>
        <w:jc w:val="both"/>
        <w:rPr>
          <w:rFonts w:ascii="Aptos Display" w:hAnsi="Aptos Display"/>
        </w:rPr>
      </w:pPr>
      <w:r>
        <w:rPr>
          <w:rFonts w:ascii="Aptos Display" w:hAnsi="Aptos Display"/>
        </w:rPr>
        <w:t>Customer can also see a copy of the email notifications sent</w:t>
      </w:r>
    </w:p>
    <w:p w14:paraId="5741D54B" w14:textId="77777777" w:rsidR="00516466" w:rsidRPr="00516466" w:rsidRDefault="00516466" w:rsidP="00516466">
      <w:pPr>
        <w:jc w:val="both"/>
        <w:rPr>
          <w:rFonts w:ascii="Aptos Display" w:hAnsi="Aptos Display"/>
        </w:rPr>
      </w:pPr>
    </w:p>
    <w:p w14:paraId="5C6C0B39" w14:textId="60F0179B" w:rsidR="00D02A2E" w:rsidRDefault="002F3288" w:rsidP="00112042">
      <w:pPr>
        <w:pStyle w:val="Heading2"/>
        <w:ind w:left="360"/>
        <w:rPr>
          <w:rFonts w:ascii="Aptos Display" w:hAnsi="Aptos Display"/>
          <w:sz w:val="24"/>
          <w:szCs w:val="24"/>
        </w:rPr>
      </w:pPr>
      <w:bookmarkStart w:id="15" w:name="_Toc173511307"/>
      <w:r>
        <w:rPr>
          <w:rFonts w:ascii="Aptos Display" w:hAnsi="Aptos Display"/>
          <w:sz w:val="24"/>
          <w:szCs w:val="24"/>
        </w:rPr>
        <w:t>D</w:t>
      </w:r>
      <w:r w:rsidR="00C8262B" w:rsidRPr="00687BE8">
        <w:rPr>
          <w:rFonts w:ascii="Aptos Display" w:hAnsi="Aptos Display"/>
          <w:sz w:val="24"/>
          <w:szCs w:val="24"/>
        </w:rPr>
        <w:t xml:space="preserve">. </w:t>
      </w:r>
      <w:r w:rsidR="00E04674">
        <w:rPr>
          <w:rFonts w:ascii="Aptos Display" w:hAnsi="Aptos Display"/>
          <w:sz w:val="24"/>
          <w:szCs w:val="24"/>
        </w:rPr>
        <w:t xml:space="preserve">Lightning </w:t>
      </w:r>
      <w:r w:rsidR="00C060F2">
        <w:rPr>
          <w:rFonts w:ascii="Aptos Display" w:hAnsi="Aptos Display"/>
          <w:sz w:val="24"/>
          <w:szCs w:val="24"/>
        </w:rPr>
        <w:t>App for Backoffice</w:t>
      </w:r>
      <w:bookmarkEnd w:id="15"/>
    </w:p>
    <w:p w14:paraId="65A51D24" w14:textId="77777777" w:rsidR="002773A2" w:rsidRPr="002773A2" w:rsidRDefault="002773A2" w:rsidP="00112042">
      <w:pPr>
        <w:ind w:left="360"/>
      </w:pPr>
    </w:p>
    <w:p w14:paraId="6A83C984" w14:textId="5F15A5DD" w:rsidR="00611F36" w:rsidRDefault="00701B52" w:rsidP="00112042">
      <w:pPr>
        <w:tabs>
          <w:tab w:val="left" w:pos="270"/>
        </w:tabs>
        <w:ind w:left="360"/>
      </w:pPr>
      <w:r w:rsidRPr="00F6470C">
        <w:rPr>
          <w:rFonts w:ascii="Aptos Display" w:hAnsi="Aptos Display"/>
          <w:b/>
          <w:bCs/>
          <w:sz w:val="26"/>
          <w:szCs w:val="26"/>
        </w:rPr>
        <w:t>Fea</w:t>
      </w:r>
      <w:r w:rsidR="00C97FBE" w:rsidRPr="00F6470C">
        <w:rPr>
          <w:rFonts w:ascii="Aptos Display" w:hAnsi="Aptos Display"/>
          <w:b/>
          <w:bCs/>
          <w:sz w:val="26"/>
          <w:szCs w:val="26"/>
        </w:rPr>
        <w:t>ture 1</w:t>
      </w:r>
      <w:r w:rsidR="00C97FBE">
        <w:t xml:space="preserve">: </w:t>
      </w:r>
      <w:r w:rsidR="005F6F60">
        <w:t>Monitoring and Notifications</w:t>
      </w:r>
    </w:p>
    <w:p w14:paraId="2B9D1499" w14:textId="77777777" w:rsidR="00D02A2E" w:rsidRPr="00D02A2E" w:rsidRDefault="00D02A2E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 w:rsidRPr="00D02A2E">
        <w:rPr>
          <w:lang w:val="en-US"/>
        </w:rPr>
        <w:t>Back-Office users need to know when a new case has been registered by a customer and they need to work on it</w:t>
      </w:r>
    </w:p>
    <w:p w14:paraId="442BF0F9" w14:textId="3AE3DBD5" w:rsidR="00D02A2E" w:rsidRDefault="00F902F0" w:rsidP="00DF1A4B">
      <w:pPr>
        <w:pStyle w:val="ListParagraph"/>
        <w:numPr>
          <w:ilvl w:val="1"/>
          <w:numId w:val="28"/>
        </w:numPr>
        <w:spacing w:after="0" w:line="240" w:lineRule="auto"/>
        <w:ind w:left="1800"/>
        <w:rPr>
          <w:lang w:val="en-US"/>
        </w:rPr>
      </w:pPr>
      <w:r>
        <w:rPr>
          <w:lang w:val="en-US"/>
        </w:rPr>
        <w:t>A</w:t>
      </w:r>
      <w:r w:rsidR="00D02A2E">
        <w:rPr>
          <w:lang w:val="en-US"/>
        </w:rPr>
        <w:t xml:space="preserve"> </w:t>
      </w:r>
      <w:r w:rsidR="00D02A2E" w:rsidRPr="00DF48AE">
        <w:rPr>
          <w:b/>
          <w:bCs/>
          <w:u w:val="single"/>
          <w:lang w:val="en-US"/>
        </w:rPr>
        <w:t>Home Dashboard</w:t>
      </w:r>
      <w:r w:rsidR="00D02A2E">
        <w:rPr>
          <w:lang w:val="en-US"/>
        </w:rPr>
        <w:t xml:space="preserve"> </w:t>
      </w:r>
      <w:r>
        <w:rPr>
          <w:lang w:val="en-US"/>
        </w:rPr>
        <w:t xml:space="preserve">is available </w:t>
      </w:r>
      <w:r w:rsidR="00D02A2E">
        <w:rPr>
          <w:lang w:val="en-US"/>
        </w:rPr>
        <w:t xml:space="preserve">for user’s daily view </w:t>
      </w:r>
      <w:r>
        <w:rPr>
          <w:lang w:val="en-US"/>
        </w:rPr>
        <w:t xml:space="preserve">of </w:t>
      </w:r>
      <w:r w:rsidR="002773A2">
        <w:rPr>
          <w:lang w:val="en-US"/>
        </w:rPr>
        <w:t>Workflow Status</w:t>
      </w:r>
      <w:r w:rsidR="00D01DD8">
        <w:rPr>
          <w:lang w:val="en-US"/>
        </w:rPr>
        <w:t xml:space="preserve">. </w:t>
      </w:r>
    </w:p>
    <w:p w14:paraId="64B2D065" w14:textId="3CD5E095" w:rsidR="00AF66CC" w:rsidRPr="00B764F6" w:rsidRDefault="006678FC" w:rsidP="00112042">
      <w:pPr>
        <w:tabs>
          <w:tab w:val="left" w:pos="270"/>
        </w:tabs>
        <w:ind w:left="360"/>
      </w:pPr>
      <w:r w:rsidRPr="00F6470C">
        <w:rPr>
          <w:rFonts w:ascii="Aptos Display" w:hAnsi="Aptos Display"/>
          <w:b/>
          <w:bCs/>
          <w:sz w:val="26"/>
          <w:szCs w:val="26"/>
        </w:rPr>
        <w:t>Feature 2:</w:t>
      </w:r>
      <w:r w:rsidR="00C97C2A" w:rsidRPr="00B764F6">
        <w:t xml:space="preserve"> S</w:t>
      </w:r>
      <w:r w:rsidR="00CB2550" w:rsidRPr="00B764F6">
        <w:t>ervice Request Processing</w:t>
      </w:r>
    </w:p>
    <w:p w14:paraId="01C10C75" w14:textId="200109B9" w:rsidR="00B764F6" w:rsidRDefault="00012E69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>
        <w:rPr>
          <w:lang w:val="en-US"/>
        </w:rPr>
        <w:t>A c</w:t>
      </w:r>
      <w:r w:rsidR="00B764F6" w:rsidRPr="00B764F6">
        <w:rPr>
          <w:lang w:val="en-US"/>
        </w:rPr>
        <w:t>onsole Lightning App</w:t>
      </w:r>
      <w:r>
        <w:rPr>
          <w:lang w:val="en-US"/>
        </w:rPr>
        <w:t xml:space="preserve"> is created</w:t>
      </w:r>
      <w:r w:rsidR="00B764F6">
        <w:rPr>
          <w:lang w:val="en-US"/>
        </w:rPr>
        <w:t xml:space="preserve"> with necessary Tabs: Accounts, Cases, Tasks, Reports, Dashboards, etc.</w:t>
      </w:r>
    </w:p>
    <w:p w14:paraId="6607908F" w14:textId="77777777" w:rsidR="00B764F6" w:rsidRDefault="00B764F6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>
        <w:rPr>
          <w:lang w:val="en-US"/>
        </w:rPr>
        <w:lastRenderedPageBreak/>
        <w:t>Setup Page Layouts</w:t>
      </w:r>
    </w:p>
    <w:p w14:paraId="4B41B6A9" w14:textId="6D8B3DC5" w:rsidR="00B764F6" w:rsidRPr="00A109C2" w:rsidRDefault="00B764F6" w:rsidP="00DF1A4B">
      <w:pPr>
        <w:pStyle w:val="ListParagraph"/>
        <w:numPr>
          <w:ilvl w:val="1"/>
          <w:numId w:val="27"/>
        </w:numPr>
        <w:ind w:left="1800"/>
        <w:rPr>
          <w:lang w:val="en-US"/>
        </w:rPr>
      </w:pPr>
      <w:r>
        <w:rPr>
          <w:lang w:val="en-US"/>
        </w:rPr>
        <w:t xml:space="preserve"> Lightning Page</w:t>
      </w:r>
    </w:p>
    <w:p w14:paraId="4485495E" w14:textId="6B3BC56D" w:rsidR="008170C6" w:rsidRDefault="008170C6" w:rsidP="00112042">
      <w:pPr>
        <w:tabs>
          <w:tab w:val="left" w:pos="270"/>
        </w:tabs>
        <w:ind w:left="360"/>
      </w:pPr>
      <w:r w:rsidRPr="00F6470C">
        <w:rPr>
          <w:rFonts w:ascii="Aptos Display" w:hAnsi="Aptos Display"/>
          <w:b/>
          <w:bCs/>
          <w:sz w:val="26"/>
          <w:szCs w:val="26"/>
        </w:rPr>
        <w:t>Feature 3:</w:t>
      </w:r>
      <w:r w:rsidRPr="00B764F6">
        <w:t xml:space="preserve"> </w:t>
      </w:r>
      <w:r w:rsidR="00406C0A">
        <w:t>Segregated Security</w:t>
      </w:r>
    </w:p>
    <w:p w14:paraId="00A786D1" w14:textId="77777777" w:rsidR="009C2909" w:rsidRDefault="009C2909" w:rsidP="00DF1A4B">
      <w:pPr>
        <w:pStyle w:val="ListParagraph"/>
        <w:numPr>
          <w:ilvl w:val="1"/>
          <w:numId w:val="28"/>
        </w:numPr>
        <w:spacing w:after="0" w:line="240" w:lineRule="auto"/>
        <w:ind w:left="1800"/>
        <w:rPr>
          <w:lang w:val="en-US"/>
        </w:rPr>
      </w:pPr>
      <w:r>
        <w:rPr>
          <w:lang w:val="en-US"/>
        </w:rPr>
        <w:t xml:space="preserve">Define and Design </w:t>
      </w:r>
      <w:r w:rsidRPr="00FC2B77">
        <w:rPr>
          <w:b/>
          <w:bCs/>
          <w:u w:val="single"/>
          <w:lang w:val="en-US"/>
        </w:rPr>
        <w:t>Permission Sets</w:t>
      </w:r>
      <w:r>
        <w:rPr>
          <w:lang w:val="en-US"/>
        </w:rPr>
        <w:t xml:space="preserve"> for </w:t>
      </w:r>
      <w:r w:rsidRPr="00FC2B77">
        <w:rPr>
          <w:b/>
          <w:bCs/>
          <w:u w:val="single"/>
          <w:lang w:val="en-US"/>
        </w:rPr>
        <w:t>Customer</w:t>
      </w:r>
      <w:r>
        <w:rPr>
          <w:lang w:val="en-US"/>
        </w:rPr>
        <w:t xml:space="preserve"> and </w:t>
      </w:r>
      <w:r w:rsidRPr="00FC2B77">
        <w:rPr>
          <w:b/>
          <w:bCs/>
          <w:u w:val="single"/>
          <w:lang w:val="en-US"/>
        </w:rPr>
        <w:t>Back-Office</w:t>
      </w:r>
      <w:r>
        <w:rPr>
          <w:lang w:val="en-US"/>
        </w:rPr>
        <w:t xml:space="preserve"> Users</w:t>
      </w:r>
    </w:p>
    <w:p w14:paraId="6F829BFF" w14:textId="77777777" w:rsidR="009C2909" w:rsidRPr="00D526E8" w:rsidRDefault="009C2909" w:rsidP="00112042">
      <w:pPr>
        <w:pStyle w:val="ListParagraph"/>
        <w:spacing w:after="0" w:line="240" w:lineRule="auto"/>
        <w:ind w:left="1800"/>
        <w:rPr>
          <w:lang w:val="en-US"/>
        </w:rPr>
      </w:pPr>
    </w:p>
    <w:p w14:paraId="6A9E8C24" w14:textId="3DC426BE" w:rsidR="002F3288" w:rsidRDefault="002F3288" w:rsidP="00112042">
      <w:pPr>
        <w:pStyle w:val="Heading2"/>
        <w:ind w:left="360"/>
        <w:rPr>
          <w:rFonts w:ascii="Aptos Display" w:hAnsi="Aptos Display"/>
          <w:sz w:val="24"/>
          <w:szCs w:val="24"/>
        </w:rPr>
      </w:pPr>
      <w:bookmarkStart w:id="16" w:name="_Toc173511308"/>
      <w:r>
        <w:rPr>
          <w:rFonts w:ascii="Aptos Display" w:hAnsi="Aptos Display"/>
          <w:sz w:val="24"/>
          <w:szCs w:val="24"/>
        </w:rPr>
        <w:t>E</w:t>
      </w:r>
      <w:r w:rsidRPr="00687BE8">
        <w:rPr>
          <w:rFonts w:ascii="Aptos Display" w:hAnsi="Aptos Display"/>
          <w:sz w:val="24"/>
          <w:szCs w:val="24"/>
        </w:rPr>
        <w:t xml:space="preserve">. </w:t>
      </w:r>
      <w:r>
        <w:rPr>
          <w:rFonts w:ascii="Aptos Display" w:hAnsi="Aptos Display"/>
          <w:sz w:val="24"/>
          <w:szCs w:val="24"/>
        </w:rPr>
        <w:t>Challenges</w:t>
      </w:r>
      <w:bookmarkEnd w:id="16"/>
    </w:p>
    <w:p w14:paraId="3A1BB9A9" w14:textId="77777777" w:rsidR="00CB2550" w:rsidRPr="008170C6" w:rsidRDefault="00CB2550" w:rsidP="00112042">
      <w:pPr>
        <w:spacing w:after="0" w:line="240" w:lineRule="auto"/>
        <w:ind w:left="360"/>
        <w:rPr>
          <w:lang w:val="en-US"/>
        </w:rPr>
      </w:pPr>
    </w:p>
    <w:p w14:paraId="1FFEA571" w14:textId="4C77E990" w:rsidR="00AE3A16" w:rsidRDefault="002F3288" w:rsidP="00112042">
      <w:pPr>
        <w:ind w:left="360"/>
      </w:pPr>
      <w:r>
        <w:t xml:space="preserve">Challenges were created to </w:t>
      </w:r>
      <w:r w:rsidR="00AE3A16">
        <w:t>increase the complexity of the project. Below the different challenges with its corresponding category:</w:t>
      </w:r>
    </w:p>
    <w:p w14:paraId="7E666A8E" w14:textId="73955A6C" w:rsidR="00AE3A16" w:rsidRDefault="003D2049" w:rsidP="00DF1A4B">
      <w:pPr>
        <w:pStyle w:val="ListParagraph"/>
        <w:numPr>
          <w:ilvl w:val="1"/>
          <w:numId w:val="28"/>
        </w:numPr>
        <w:ind w:left="1800"/>
      </w:pPr>
      <w:r>
        <w:t>Experience</w:t>
      </w:r>
      <w:r w:rsidR="00116068">
        <w:t xml:space="preserve"> Cloud</w:t>
      </w:r>
      <w:r w:rsidR="00060E52">
        <w:t xml:space="preserve"> Site for Customers-</w:t>
      </w:r>
      <w:r w:rsidR="003409DF">
        <w:t>are</w:t>
      </w:r>
      <w:r w:rsidR="00060E52">
        <w:t xml:space="preserve"> the requirements identified a Phase 2 through the document</w:t>
      </w:r>
      <w:r w:rsidR="003409DF">
        <w:t xml:space="preserve">. It </w:t>
      </w:r>
      <w:r w:rsidR="005C1D76">
        <w:t>consists</w:t>
      </w:r>
      <w:r w:rsidR="003409DF">
        <w:t xml:space="preserve"> of a customer portal to request services and </w:t>
      </w:r>
      <w:r w:rsidR="005C1D76">
        <w:t>view cases status and notifications. This challenge is highly encouraged.</w:t>
      </w:r>
    </w:p>
    <w:p w14:paraId="42AE844A" w14:textId="7C83177C" w:rsidR="00581913" w:rsidRDefault="00A829D7" w:rsidP="00DF1A4B">
      <w:pPr>
        <w:pStyle w:val="ListParagraph"/>
        <w:numPr>
          <w:ilvl w:val="1"/>
          <w:numId w:val="28"/>
        </w:numPr>
        <w:ind w:left="1800"/>
      </w:pPr>
      <w:r>
        <w:t xml:space="preserve">AI Integration: </w:t>
      </w:r>
      <w:r w:rsidR="00D120FA">
        <w:t>this are considered as nice to have and should only be worked on if enough time is available.</w:t>
      </w:r>
    </w:p>
    <w:p w14:paraId="71C96A0E" w14:textId="4CB1040F" w:rsidR="005C1D76" w:rsidRDefault="00E706C2" w:rsidP="00DF1A4B">
      <w:pPr>
        <w:pStyle w:val="ListParagraph"/>
        <w:numPr>
          <w:ilvl w:val="2"/>
          <w:numId w:val="28"/>
        </w:numPr>
        <w:ind w:left="2520"/>
      </w:pPr>
      <w:r w:rsidRPr="00E706C2">
        <w:t>Utilize Salesforce Einstein for predictive case routing.</w:t>
      </w:r>
    </w:p>
    <w:p w14:paraId="21FB02E7" w14:textId="77777777" w:rsidR="00D120FA" w:rsidRDefault="00D120FA" w:rsidP="00DF1A4B">
      <w:pPr>
        <w:pStyle w:val="ListParagraph"/>
        <w:numPr>
          <w:ilvl w:val="2"/>
          <w:numId w:val="28"/>
        </w:numPr>
        <w:ind w:left="2520"/>
        <w:rPr>
          <w:lang w:val="en-US"/>
        </w:rPr>
      </w:pPr>
      <w:r w:rsidRPr="00D120FA">
        <w:rPr>
          <w:lang w:val="en-US"/>
        </w:rPr>
        <w:t>Implement chatbots for customer interaction and initial triage.</w:t>
      </w:r>
    </w:p>
    <w:p w14:paraId="4F073AC6" w14:textId="77777777" w:rsidR="00D526E8" w:rsidRDefault="00D526E8" w:rsidP="00D526E8">
      <w:pPr>
        <w:rPr>
          <w:lang w:val="en-US"/>
        </w:rPr>
      </w:pPr>
    </w:p>
    <w:p w14:paraId="3F5C102B" w14:textId="1C18E991" w:rsidR="00D526E8" w:rsidRDefault="004E23AA" w:rsidP="00D526E8">
      <w:pPr>
        <w:pStyle w:val="Heading2"/>
        <w:rPr>
          <w:rFonts w:ascii="Aptos Display" w:hAnsi="Aptos Display"/>
          <w:sz w:val="24"/>
          <w:szCs w:val="24"/>
        </w:rPr>
      </w:pPr>
      <w:bookmarkStart w:id="17" w:name="_Toc173511309"/>
      <w:r>
        <w:rPr>
          <w:rFonts w:ascii="Aptos Display" w:hAnsi="Aptos Display"/>
          <w:sz w:val="24"/>
          <w:szCs w:val="24"/>
        </w:rPr>
        <w:t>F</w:t>
      </w:r>
      <w:r w:rsidR="00D526E8" w:rsidRPr="00687BE8">
        <w:rPr>
          <w:rFonts w:ascii="Aptos Display" w:hAnsi="Aptos Display"/>
          <w:sz w:val="24"/>
          <w:szCs w:val="24"/>
        </w:rPr>
        <w:t xml:space="preserve">. </w:t>
      </w:r>
      <w:r>
        <w:rPr>
          <w:rFonts w:ascii="Aptos Display" w:hAnsi="Aptos Display"/>
          <w:sz w:val="24"/>
          <w:szCs w:val="24"/>
        </w:rPr>
        <w:t>Development Guidelines</w:t>
      </w:r>
      <w:bookmarkEnd w:id="17"/>
    </w:p>
    <w:p w14:paraId="5D9403D3" w14:textId="77777777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Coding Standards: Follow industry best practices and Salesforce development guidelines.</w:t>
      </w:r>
    </w:p>
    <w:p w14:paraId="12639603" w14:textId="77777777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Version Control: Use a version control system (e.g., Git) for code management.</w:t>
      </w:r>
    </w:p>
    <w:p w14:paraId="117EBB32" w14:textId="77777777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Testing: Implement unit tests, integration tests, and user acceptance testing.</w:t>
      </w:r>
    </w:p>
    <w:p w14:paraId="4602BAB4" w14:textId="1A37007D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Documentation: Maintain clear and comprehensive documentation of all code and processes.</w:t>
      </w:r>
    </w:p>
    <w:p w14:paraId="6459C947" w14:textId="6F236900" w:rsidR="000845A7" w:rsidRPr="000845A7" w:rsidRDefault="000845A7" w:rsidP="00DF1A4B">
      <w:pPr>
        <w:pStyle w:val="ListParagraph"/>
        <w:numPr>
          <w:ilvl w:val="0"/>
          <w:numId w:val="30"/>
        </w:numPr>
        <w:rPr>
          <w:lang w:val="en-US"/>
        </w:rPr>
      </w:pPr>
      <w:r w:rsidRPr="000845A7">
        <w:rPr>
          <w:lang w:val="en-US"/>
        </w:rPr>
        <w:t>Identify Potential Risks: Delays in development, integration challenges, data security issues.</w:t>
      </w:r>
    </w:p>
    <w:p w14:paraId="0DE5AE4A" w14:textId="77777777" w:rsidR="00D526E8" w:rsidRPr="00D526E8" w:rsidRDefault="00D526E8" w:rsidP="00D526E8">
      <w:pPr>
        <w:rPr>
          <w:lang w:val="en-US"/>
        </w:rPr>
      </w:pPr>
    </w:p>
    <w:p w14:paraId="48A526AE" w14:textId="77777777" w:rsidR="00581913" w:rsidRPr="00611F36" w:rsidRDefault="00581913" w:rsidP="00D120FA">
      <w:pPr>
        <w:ind w:left="1980"/>
      </w:pPr>
    </w:p>
    <w:p w14:paraId="78892621" w14:textId="75DFA5A4" w:rsidR="009924FD" w:rsidRDefault="00E17131" w:rsidP="009924FD">
      <w:pPr>
        <w:pStyle w:val="Heading2"/>
        <w:rPr>
          <w:rFonts w:ascii="Aptos Display" w:hAnsi="Aptos Display"/>
          <w:sz w:val="24"/>
          <w:szCs w:val="24"/>
        </w:rPr>
      </w:pPr>
      <w:bookmarkStart w:id="18" w:name="_Toc173511310"/>
      <w:r>
        <w:rPr>
          <w:rFonts w:ascii="Aptos Display" w:hAnsi="Aptos Display"/>
          <w:sz w:val="24"/>
          <w:szCs w:val="24"/>
        </w:rPr>
        <w:t>G</w:t>
      </w:r>
      <w:r w:rsidR="009924FD" w:rsidRPr="00687BE8">
        <w:rPr>
          <w:rFonts w:ascii="Aptos Display" w:hAnsi="Aptos Display"/>
          <w:sz w:val="24"/>
          <w:szCs w:val="24"/>
        </w:rPr>
        <w:t xml:space="preserve">. </w:t>
      </w:r>
      <w:r w:rsidR="009924FD">
        <w:rPr>
          <w:rFonts w:ascii="Aptos Display" w:hAnsi="Aptos Display"/>
          <w:sz w:val="24"/>
          <w:szCs w:val="24"/>
        </w:rPr>
        <w:t xml:space="preserve">Reference </w:t>
      </w:r>
      <w:r w:rsidR="00C55960">
        <w:rPr>
          <w:rFonts w:ascii="Aptos Display" w:hAnsi="Aptos Display"/>
          <w:sz w:val="24"/>
          <w:szCs w:val="24"/>
        </w:rPr>
        <w:t>Docs</w:t>
      </w:r>
      <w:bookmarkEnd w:id="18"/>
    </w:p>
    <w:p w14:paraId="45D8BA64" w14:textId="2A0057A8" w:rsidR="00C55960" w:rsidRDefault="00C55960" w:rsidP="00DF1A4B">
      <w:pPr>
        <w:pStyle w:val="ListParagraph"/>
        <w:numPr>
          <w:ilvl w:val="0"/>
          <w:numId w:val="31"/>
        </w:numPr>
      </w:pPr>
      <w:r>
        <w:t>The following document has the process flow</w:t>
      </w:r>
      <w:r w:rsidR="00EE670B">
        <w:t>, web forms and notification details.</w:t>
      </w:r>
    </w:p>
    <w:p w14:paraId="3C54085F" w14:textId="09CD20BF" w:rsidR="00EE670B" w:rsidRPr="00C55960" w:rsidRDefault="00C438D5" w:rsidP="00F868AC">
      <w:pPr>
        <w:jc w:val="center"/>
      </w:pPr>
      <w:r>
        <w:object w:dxaOrig="1520" w:dyaOrig="987" w14:anchorId="1D6DEA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pt;height:49.35pt" o:ole="">
            <v:imagedata r:id="rId23" o:title=""/>
          </v:shape>
          <o:OLEObject Type="Embed" ProgID="PowerPoint.Show.12" ShapeID="_x0000_i1027" DrawAspect="Icon" ObjectID="_1785056459" r:id="rId24"/>
        </w:object>
      </w:r>
    </w:p>
    <w:p w14:paraId="1453D6CC" w14:textId="77777777" w:rsidR="00AD7FBD" w:rsidRPr="00CF5510" w:rsidRDefault="00AD7FBD" w:rsidP="00AD7FBD">
      <w:pPr>
        <w:rPr>
          <w:rFonts w:ascii="Aptos Display" w:hAnsi="Aptos Display"/>
        </w:rPr>
      </w:pPr>
    </w:p>
    <w:p w14:paraId="0923B5C0" w14:textId="70EB7C2B" w:rsidR="0038757D" w:rsidRPr="00875791" w:rsidRDefault="0038757D" w:rsidP="00875791">
      <w:pPr>
        <w:jc w:val="both"/>
        <w:rPr>
          <w:rFonts w:ascii="Aptos Display" w:hAnsi="Aptos Display"/>
        </w:rPr>
      </w:pPr>
    </w:p>
    <w:p w14:paraId="2B676148" w14:textId="7F1D9256" w:rsidR="00A92096" w:rsidRDefault="00A92096" w:rsidP="00E13B0C">
      <w:pPr>
        <w:jc w:val="both"/>
        <w:rPr>
          <w:rFonts w:ascii="Aptos Display" w:hAnsi="Aptos Display"/>
          <w:b/>
          <w:bCs/>
        </w:rPr>
      </w:pPr>
    </w:p>
    <w:p w14:paraId="3731516F" w14:textId="77777777" w:rsidR="00A92096" w:rsidRDefault="00A92096" w:rsidP="00E13B0C">
      <w:pPr>
        <w:jc w:val="both"/>
        <w:rPr>
          <w:rFonts w:ascii="Aptos Display" w:hAnsi="Aptos Display"/>
          <w:b/>
          <w:bCs/>
        </w:rPr>
      </w:pPr>
    </w:p>
    <w:p w14:paraId="0391381B" w14:textId="77777777" w:rsidR="00A92096" w:rsidRDefault="00A92096" w:rsidP="00E13B0C">
      <w:pPr>
        <w:jc w:val="both"/>
        <w:rPr>
          <w:rFonts w:ascii="Aptos Display" w:hAnsi="Aptos Display"/>
          <w:b/>
          <w:bCs/>
        </w:rPr>
      </w:pPr>
    </w:p>
    <w:p w14:paraId="5C577D98" w14:textId="77777777" w:rsidR="004F6821" w:rsidRPr="00E8093F" w:rsidRDefault="004F6821" w:rsidP="004F6821">
      <w:pPr>
        <w:pStyle w:val="ListParagraph"/>
        <w:jc w:val="both"/>
        <w:rPr>
          <w:rFonts w:ascii="Aptos Display" w:hAnsi="Aptos Display"/>
        </w:rPr>
      </w:pPr>
    </w:p>
    <w:p w14:paraId="50A4F0C1" w14:textId="3AE62E06" w:rsidR="005D7476" w:rsidRDefault="00E17131" w:rsidP="00BD5888">
      <w:pPr>
        <w:pStyle w:val="Heading2"/>
        <w:rPr>
          <w:rFonts w:ascii="Aptos Display" w:hAnsi="Aptos Display"/>
          <w:sz w:val="24"/>
          <w:szCs w:val="24"/>
        </w:rPr>
      </w:pPr>
      <w:bookmarkStart w:id="19" w:name="_Toc173511311"/>
      <w:r>
        <w:rPr>
          <w:rFonts w:ascii="Aptos Display" w:hAnsi="Aptos Display"/>
          <w:sz w:val="24"/>
          <w:szCs w:val="24"/>
        </w:rPr>
        <w:t>H</w:t>
      </w:r>
      <w:r w:rsidR="0026648B" w:rsidRPr="005D7476">
        <w:rPr>
          <w:rFonts w:ascii="Aptos Display" w:hAnsi="Aptos Display"/>
          <w:sz w:val="24"/>
          <w:szCs w:val="24"/>
        </w:rPr>
        <w:t xml:space="preserve">. </w:t>
      </w:r>
      <w:r w:rsidR="001B68CD" w:rsidRPr="005D7476">
        <w:rPr>
          <w:rFonts w:ascii="Aptos Display" w:hAnsi="Aptos Display"/>
          <w:sz w:val="24"/>
          <w:szCs w:val="24"/>
        </w:rPr>
        <w:t>Operational / Fu</w:t>
      </w:r>
      <w:r w:rsidR="005D7476">
        <w:rPr>
          <w:rFonts w:ascii="Aptos Display" w:hAnsi="Aptos Display"/>
          <w:sz w:val="24"/>
          <w:szCs w:val="24"/>
        </w:rPr>
        <w:t>n</w:t>
      </w:r>
      <w:r w:rsidR="001B68CD" w:rsidRPr="005D7476">
        <w:rPr>
          <w:rFonts w:ascii="Aptos Display" w:hAnsi="Aptos Display"/>
          <w:sz w:val="24"/>
          <w:szCs w:val="24"/>
        </w:rPr>
        <w:t>ctional Requirements: User Stories</w:t>
      </w:r>
      <w:bookmarkEnd w:id="19"/>
    </w:p>
    <w:p w14:paraId="440F3E2A" w14:textId="77777777" w:rsidR="00C867BF" w:rsidRDefault="00C867BF" w:rsidP="00C867BF"/>
    <w:p w14:paraId="26FBCBFE" w14:textId="132DCF70" w:rsidR="00BD5888" w:rsidRPr="00C867BF" w:rsidRDefault="00C867BF" w:rsidP="00BD5888">
      <w:pPr>
        <w:rPr>
          <w:rFonts w:ascii="Aptos Display" w:hAnsi="Aptos Display"/>
          <w:b/>
          <w:bCs/>
        </w:rPr>
      </w:pPr>
      <w:r w:rsidRPr="008631FE">
        <w:rPr>
          <w:rFonts w:ascii="Aptos Display" w:hAnsi="Aptos Display"/>
          <w:b/>
          <w:bCs/>
        </w:rPr>
        <w:t xml:space="preserve">Table </w:t>
      </w:r>
      <w:r w:rsidR="003D64EE">
        <w:rPr>
          <w:rFonts w:ascii="Aptos Display" w:hAnsi="Aptos Display"/>
          <w:b/>
          <w:bCs/>
        </w:rPr>
        <w:t>3</w:t>
      </w:r>
      <w:r w:rsidRPr="008631FE">
        <w:rPr>
          <w:rFonts w:ascii="Aptos Display" w:hAnsi="Aptos Display"/>
          <w:b/>
          <w:bCs/>
        </w:rPr>
        <w:t xml:space="preserve">. </w:t>
      </w:r>
      <w:r>
        <w:rPr>
          <w:rFonts w:ascii="Aptos Display" w:hAnsi="Aptos Display"/>
          <w:b/>
          <w:bCs/>
        </w:rPr>
        <w:t>Requirements - User Stories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50"/>
        <w:gridCol w:w="1949"/>
        <w:gridCol w:w="1079"/>
        <w:gridCol w:w="2782"/>
        <w:gridCol w:w="1341"/>
        <w:gridCol w:w="2299"/>
      </w:tblGrid>
      <w:tr w:rsidR="007777FE" w:rsidRPr="00E53C09" w14:paraId="31AD54A7" w14:textId="77777777" w:rsidTr="00960F1F">
        <w:tc>
          <w:tcPr>
            <w:tcW w:w="450" w:type="dxa"/>
          </w:tcPr>
          <w:p w14:paraId="73FF11F1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ID</w:t>
            </w:r>
          </w:p>
        </w:tc>
        <w:tc>
          <w:tcPr>
            <w:tcW w:w="1949" w:type="dxa"/>
          </w:tcPr>
          <w:p w14:paraId="1B604177" w14:textId="7016EC3C" w:rsidR="0026648B" w:rsidRPr="00E53C09" w:rsidRDefault="0026648B" w:rsidP="00BF7CA4">
            <w:pPr>
              <w:jc w:val="center"/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P</w:t>
            </w:r>
            <w:r w:rsidR="008F7BB3">
              <w:rPr>
                <w:rFonts w:ascii="Aptos Display" w:hAnsi="Aptos Display"/>
              </w:rPr>
              <w:t>rocess</w:t>
            </w:r>
          </w:p>
        </w:tc>
        <w:tc>
          <w:tcPr>
            <w:tcW w:w="1079" w:type="dxa"/>
          </w:tcPr>
          <w:p w14:paraId="56BC2FE5" w14:textId="667A1826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User</w:t>
            </w:r>
          </w:p>
        </w:tc>
        <w:tc>
          <w:tcPr>
            <w:tcW w:w="2782" w:type="dxa"/>
          </w:tcPr>
          <w:p w14:paraId="0C8650D7" w14:textId="2D1334B0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User Story</w:t>
            </w:r>
          </w:p>
        </w:tc>
        <w:tc>
          <w:tcPr>
            <w:tcW w:w="1341" w:type="dxa"/>
          </w:tcPr>
          <w:p w14:paraId="17D80A1F" w14:textId="534D11E4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Criticality</w:t>
            </w:r>
          </w:p>
        </w:tc>
        <w:tc>
          <w:tcPr>
            <w:tcW w:w="2299" w:type="dxa"/>
          </w:tcPr>
          <w:p w14:paraId="5608FBB6" w14:textId="455BE49D" w:rsidR="0026648B" w:rsidRPr="00E53C09" w:rsidRDefault="008F7BB3" w:rsidP="00BF7CA4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Proposed Solution</w:t>
            </w:r>
          </w:p>
        </w:tc>
      </w:tr>
      <w:tr w:rsidR="007777FE" w:rsidRPr="002F4CC2" w14:paraId="406C3D03" w14:textId="77777777" w:rsidTr="00F61F8D">
        <w:tc>
          <w:tcPr>
            <w:tcW w:w="450" w:type="dxa"/>
          </w:tcPr>
          <w:p w14:paraId="38E4DBEE" w14:textId="6B9FCC79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1</w:t>
            </w:r>
          </w:p>
        </w:tc>
        <w:tc>
          <w:tcPr>
            <w:tcW w:w="1949" w:type="dxa"/>
          </w:tcPr>
          <w:p w14:paraId="3ED5FDCC" w14:textId="07321445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079" w:type="dxa"/>
          </w:tcPr>
          <w:p w14:paraId="327647C3" w14:textId="613A21F6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782" w:type="dxa"/>
          </w:tcPr>
          <w:p w14:paraId="7EABD6B5" w14:textId="0F99F070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341" w:type="dxa"/>
          </w:tcPr>
          <w:p w14:paraId="2158D9EA" w14:textId="58CFB715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299" w:type="dxa"/>
          </w:tcPr>
          <w:p w14:paraId="68AC98BB" w14:textId="715E37DE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</w:tr>
      <w:tr w:rsidR="007777FE" w:rsidRPr="002F4CC2" w14:paraId="5092FFD1" w14:textId="77777777" w:rsidTr="00F61F8D">
        <w:tc>
          <w:tcPr>
            <w:tcW w:w="450" w:type="dxa"/>
          </w:tcPr>
          <w:p w14:paraId="136D7854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2</w:t>
            </w:r>
          </w:p>
        </w:tc>
        <w:tc>
          <w:tcPr>
            <w:tcW w:w="1949" w:type="dxa"/>
          </w:tcPr>
          <w:p w14:paraId="69ADF8FE" w14:textId="3C508D44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079" w:type="dxa"/>
          </w:tcPr>
          <w:p w14:paraId="5236173E" w14:textId="794846FC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782" w:type="dxa"/>
          </w:tcPr>
          <w:p w14:paraId="00267FBE" w14:textId="64D83738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  <w:tc>
          <w:tcPr>
            <w:tcW w:w="1341" w:type="dxa"/>
          </w:tcPr>
          <w:p w14:paraId="5FFF43CF" w14:textId="55CB3AFB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299" w:type="dxa"/>
          </w:tcPr>
          <w:p w14:paraId="5ED94759" w14:textId="63421430" w:rsidR="0026648B" w:rsidRPr="002F4CC2" w:rsidRDefault="0026648B" w:rsidP="00EB5AA9">
            <w:pPr>
              <w:rPr>
                <w:rFonts w:ascii="Aptos Display" w:hAnsi="Aptos Display"/>
                <w:lang w:val="es-PR"/>
              </w:rPr>
            </w:pPr>
          </w:p>
        </w:tc>
      </w:tr>
    </w:tbl>
    <w:p w14:paraId="0FBFBA08" w14:textId="4E0E584F" w:rsidR="00FD1641" w:rsidRPr="00FD1641" w:rsidRDefault="0026648B" w:rsidP="00FD1641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20" w:name="_Toc163563402"/>
      <w:bookmarkStart w:id="21" w:name="_Toc173511312"/>
      <w:r w:rsidRPr="009414FA">
        <w:rPr>
          <w:rFonts w:ascii="Aptos Display" w:hAnsi="Aptos Display"/>
          <w:b/>
          <w:bCs/>
          <w:sz w:val="28"/>
          <w:szCs w:val="28"/>
        </w:rPr>
        <w:t xml:space="preserve">V. </w:t>
      </w:r>
      <w:bookmarkEnd w:id="20"/>
      <w:r w:rsidR="00536FBA">
        <w:rPr>
          <w:rFonts w:ascii="Aptos Display" w:hAnsi="Aptos Display"/>
          <w:b/>
          <w:bCs/>
          <w:sz w:val="28"/>
          <w:szCs w:val="28"/>
        </w:rPr>
        <w:t>PROJECT PLAN</w:t>
      </w:r>
      <w:r w:rsidR="00FD1641">
        <w:rPr>
          <w:rFonts w:ascii="Aptos Display" w:hAnsi="Aptos Display"/>
          <w:b/>
          <w:bCs/>
          <w:sz w:val="28"/>
          <w:szCs w:val="28"/>
        </w:rPr>
        <w:t xml:space="preserve">, </w:t>
      </w:r>
      <w:r w:rsidR="00536FBA">
        <w:rPr>
          <w:rFonts w:ascii="Aptos Display" w:hAnsi="Aptos Display"/>
          <w:b/>
          <w:bCs/>
          <w:sz w:val="28"/>
          <w:szCs w:val="28"/>
        </w:rPr>
        <w:t>SCHEDULE</w:t>
      </w:r>
      <w:r w:rsidR="00FD1641">
        <w:rPr>
          <w:rFonts w:ascii="Aptos Display" w:hAnsi="Aptos Display"/>
          <w:b/>
          <w:bCs/>
          <w:sz w:val="28"/>
          <w:szCs w:val="28"/>
        </w:rPr>
        <w:t xml:space="preserve"> &amp; WHO?, WHAT?, WHEN? (WWW)</w:t>
      </w:r>
      <w:bookmarkEnd w:id="21"/>
    </w:p>
    <w:p w14:paraId="5B8B2B6C" w14:textId="77777777" w:rsidR="00C867BF" w:rsidRDefault="00C867BF" w:rsidP="00C867BF"/>
    <w:p w14:paraId="3AD686CE" w14:textId="275A8BAA" w:rsidR="00E1219E" w:rsidRPr="00C867BF" w:rsidRDefault="00C867BF" w:rsidP="00EB5AA9">
      <w:pPr>
        <w:rPr>
          <w:rFonts w:ascii="Aptos Display" w:hAnsi="Aptos Display"/>
          <w:b/>
          <w:bCs/>
        </w:rPr>
      </w:pPr>
      <w:r w:rsidRPr="008631FE">
        <w:rPr>
          <w:rFonts w:ascii="Aptos Display" w:hAnsi="Aptos Display"/>
          <w:b/>
          <w:bCs/>
        </w:rPr>
        <w:t>Table</w:t>
      </w:r>
      <w:r w:rsidR="009E3EE3">
        <w:rPr>
          <w:rFonts w:ascii="Aptos Display" w:hAnsi="Aptos Display"/>
          <w:b/>
          <w:bCs/>
        </w:rPr>
        <w:t xml:space="preserve"> </w:t>
      </w:r>
      <w:r w:rsidR="003D64EE">
        <w:rPr>
          <w:rFonts w:ascii="Aptos Display" w:hAnsi="Aptos Display"/>
          <w:b/>
          <w:bCs/>
        </w:rPr>
        <w:t>4</w:t>
      </w:r>
      <w:r w:rsidR="009E3EE3">
        <w:rPr>
          <w:rFonts w:ascii="Aptos Display" w:hAnsi="Aptos Display"/>
          <w:b/>
          <w:bCs/>
        </w:rPr>
        <w:t>. Project Plan: Tasks, Owners and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"/>
        <w:gridCol w:w="3110"/>
        <w:gridCol w:w="1455"/>
        <w:gridCol w:w="1530"/>
        <w:gridCol w:w="1170"/>
        <w:gridCol w:w="2160"/>
      </w:tblGrid>
      <w:tr w:rsidR="007777FE" w:rsidRPr="00E53C09" w14:paraId="01E6A245" w14:textId="77777777" w:rsidTr="00960F1F">
        <w:tc>
          <w:tcPr>
            <w:tcW w:w="470" w:type="dxa"/>
          </w:tcPr>
          <w:p w14:paraId="41D63A7F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ID</w:t>
            </w:r>
          </w:p>
        </w:tc>
        <w:tc>
          <w:tcPr>
            <w:tcW w:w="3110" w:type="dxa"/>
          </w:tcPr>
          <w:p w14:paraId="528F00F0" w14:textId="4EA610CC" w:rsidR="0026648B" w:rsidRPr="00E53C09" w:rsidRDefault="00960F1F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Project Task</w:t>
            </w:r>
          </w:p>
        </w:tc>
        <w:tc>
          <w:tcPr>
            <w:tcW w:w="1455" w:type="dxa"/>
          </w:tcPr>
          <w:p w14:paraId="5323D91E" w14:textId="4AD651B7" w:rsidR="0026648B" w:rsidRPr="00E53C09" w:rsidRDefault="00960F1F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Description</w:t>
            </w:r>
          </w:p>
        </w:tc>
        <w:tc>
          <w:tcPr>
            <w:tcW w:w="1530" w:type="dxa"/>
          </w:tcPr>
          <w:p w14:paraId="214D3D40" w14:textId="36C6700B" w:rsidR="0026648B" w:rsidRPr="00E53C09" w:rsidRDefault="00AF017C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Owner</w:t>
            </w:r>
          </w:p>
        </w:tc>
        <w:tc>
          <w:tcPr>
            <w:tcW w:w="1170" w:type="dxa"/>
          </w:tcPr>
          <w:p w14:paraId="2B338290" w14:textId="5802538B" w:rsidR="0026648B" w:rsidRPr="00E53C09" w:rsidRDefault="00AF017C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Status</w:t>
            </w:r>
          </w:p>
        </w:tc>
        <w:tc>
          <w:tcPr>
            <w:tcW w:w="2160" w:type="dxa"/>
          </w:tcPr>
          <w:p w14:paraId="72249EA2" w14:textId="10E1DB8E" w:rsidR="0026648B" w:rsidRPr="00E53C09" w:rsidRDefault="00AF017C" w:rsidP="00AF017C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Date</w:t>
            </w:r>
          </w:p>
        </w:tc>
      </w:tr>
      <w:tr w:rsidR="007777FE" w:rsidRPr="00E53C09" w14:paraId="4E37C45D" w14:textId="77777777" w:rsidTr="00960F1F">
        <w:trPr>
          <w:trHeight w:val="260"/>
        </w:trPr>
        <w:tc>
          <w:tcPr>
            <w:tcW w:w="470" w:type="dxa"/>
          </w:tcPr>
          <w:p w14:paraId="07EBD676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1</w:t>
            </w:r>
          </w:p>
        </w:tc>
        <w:tc>
          <w:tcPr>
            <w:tcW w:w="3110" w:type="dxa"/>
          </w:tcPr>
          <w:p w14:paraId="7D8F127B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74C4F08E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424D80A1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324C82DF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3C456B72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  <w:tr w:rsidR="007777FE" w:rsidRPr="00E53C09" w14:paraId="5294FDE3" w14:textId="77777777" w:rsidTr="00960F1F">
        <w:trPr>
          <w:trHeight w:val="215"/>
        </w:trPr>
        <w:tc>
          <w:tcPr>
            <w:tcW w:w="470" w:type="dxa"/>
          </w:tcPr>
          <w:p w14:paraId="4C74F65B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2</w:t>
            </w:r>
          </w:p>
        </w:tc>
        <w:tc>
          <w:tcPr>
            <w:tcW w:w="3110" w:type="dxa"/>
          </w:tcPr>
          <w:p w14:paraId="3E1BE158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4EA0B01B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0590CC1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1EF12388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23ECE835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  <w:tr w:rsidR="007777FE" w:rsidRPr="00E53C09" w14:paraId="0ABAFD24" w14:textId="77777777" w:rsidTr="00960F1F">
        <w:trPr>
          <w:trHeight w:val="242"/>
        </w:trPr>
        <w:tc>
          <w:tcPr>
            <w:tcW w:w="470" w:type="dxa"/>
          </w:tcPr>
          <w:p w14:paraId="38DCD5FE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3</w:t>
            </w:r>
          </w:p>
        </w:tc>
        <w:tc>
          <w:tcPr>
            <w:tcW w:w="3110" w:type="dxa"/>
          </w:tcPr>
          <w:p w14:paraId="0B0A33AA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216CB1B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61E977DD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54A84BB3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576CF9E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  <w:tr w:rsidR="007777FE" w:rsidRPr="00E53C09" w14:paraId="7E98473B" w14:textId="77777777" w:rsidTr="00960F1F">
        <w:tc>
          <w:tcPr>
            <w:tcW w:w="470" w:type="dxa"/>
          </w:tcPr>
          <w:p w14:paraId="428DFDBC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  <w:r w:rsidRPr="00E53C09">
              <w:rPr>
                <w:rFonts w:ascii="Aptos Display" w:hAnsi="Aptos Display"/>
              </w:rPr>
              <w:t>4</w:t>
            </w:r>
          </w:p>
        </w:tc>
        <w:tc>
          <w:tcPr>
            <w:tcW w:w="3110" w:type="dxa"/>
          </w:tcPr>
          <w:p w14:paraId="5C4BDCDA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455" w:type="dxa"/>
          </w:tcPr>
          <w:p w14:paraId="656482F1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530" w:type="dxa"/>
          </w:tcPr>
          <w:p w14:paraId="5C003908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1170" w:type="dxa"/>
          </w:tcPr>
          <w:p w14:paraId="0F98CDD0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2160" w:type="dxa"/>
          </w:tcPr>
          <w:p w14:paraId="741C593C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</w:tbl>
    <w:p w14:paraId="368D2CFF" w14:textId="77777777" w:rsidR="00960F1F" w:rsidRDefault="00960F1F" w:rsidP="00EB5AA9">
      <w:pPr>
        <w:rPr>
          <w:rFonts w:ascii="Aptos Display" w:hAnsi="Aptos Display"/>
          <w:lang w:val="es-PR"/>
        </w:rPr>
      </w:pPr>
      <w:bookmarkStart w:id="22" w:name="_Toc163563403"/>
    </w:p>
    <w:p w14:paraId="7C8B86DA" w14:textId="407629BC" w:rsidR="0026648B" w:rsidRPr="009414FA" w:rsidRDefault="0026648B" w:rsidP="009414FA">
      <w:pPr>
        <w:pStyle w:val="Heading1"/>
        <w:rPr>
          <w:rFonts w:ascii="Aptos Display" w:hAnsi="Aptos Display"/>
          <w:b/>
          <w:bCs/>
          <w:sz w:val="28"/>
          <w:szCs w:val="28"/>
        </w:rPr>
      </w:pPr>
      <w:bookmarkStart w:id="23" w:name="_Toc173511313"/>
      <w:r w:rsidRPr="009414FA">
        <w:rPr>
          <w:rFonts w:ascii="Aptos Display" w:hAnsi="Aptos Display"/>
          <w:b/>
          <w:bCs/>
          <w:sz w:val="28"/>
          <w:szCs w:val="28"/>
        </w:rPr>
        <w:t>V</w:t>
      </w:r>
      <w:r w:rsidR="009414FA">
        <w:rPr>
          <w:rFonts w:ascii="Aptos Display" w:hAnsi="Aptos Display"/>
          <w:b/>
          <w:bCs/>
          <w:sz w:val="28"/>
          <w:szCs w:val="28"/>
        </w:rPr>
        <w:t>I</w:t>
      </w:r>
      <w:r w:rsidRPr="009414FA">
        <w:rPr>
          <w:rFonts w:ascii="Aptos Display" w:hAnsi="Aptos Display"/>
          <w:b/>
          <w:bCs/>
          <w:sz w:val="28"/>
          <w:szCs w:val="28"/>
        </w:rPr>
        <w:t xml:space="preserve">. </w:t>
      </w:r>
      <w:bookmarkEnd w:id="22"/>
      <w:r w:rsidR="00536FBA">
        <w:rPr>
          <w:rFonts w:ascii="Aptos Display" w:hAnsi="Aptos Display"/>
          <w:b/>
          <w:bCs/>
          <w:sz w:val="28"/>
          <w:szCs w:val="28"/>
        </w:rPr>
        <w:t>MEETING MINUTES</w:t>
      </w:r>
      <w:r w:rsidR="00FD1641">
        <w:rPr>
          <w:rFonts w:ascii="Aptos Display" w:hAnsi="Aptos Display"/>
          <w:b/>
          <w:bCs/>
          <w:sz w:val="28"/>
          <w:szCs w:val="28"/>
        </w:rPr>
        <w:t xml:space="preserve"> &amp; AGREEMENTS</w:t>
      </w:r>
      <w:bookmarkEnd w:id="23"/>
    </w:p>
    <w:p w14:paraId="2549A46B" w14:textId="77777777" w:rsidR="00E1219E" w:rsidRDefault="00E1219E" w:rsidP="00EB5AA9">
      <w:pPr>
        <w:rPr>
          <w:rFonts w:ascii="Aptos Display" w:hAnsi="Aptos Display"/>
          <w:b/>
          <w:bCs/>
          <w:lang w:val="es-PR"/>
        </w:rPr>
      </w:pPr>
    </w:p>
    <w:p w14:paraId="6238FECA" w14:textId="18E4CE1D" w:rsidR="009E3EE3" w:rsidRPr="009E3EE3" w:rsidRDefault="009E3EE3" w:rsidP="00EB5AA9">
      <w:pPr>
        <w:rPr>
          <w:rFonts w:ascii="Aptos Display" w:hAnsi="Aptos Display"/>
          <w:b/>
          <w:bCs/>
        </w:rPr>
      </w:pPr>
      <w:r w:rsidRPr="008631FE">
        <w:rPr>
          <w:rFonts w:ascii="Aptos Display" w:hAnsi="Aptos Display"/>
          <w:b/>
          <w:bCs/>
        </w:rPr>
        <w:t>Table</w:t>
      </w:r>
      <w:r>
        <w:rPr>
          <w:rFonts w:ascii="Aptos Display" w:hAnsi="Aptos Display"/>
          <w:b/>
          <w:bCs/>
        </w:rPr>
        <w:t xml:space="preserve"> </w:t>
      </w:r>
      <w:r w:rsidR="003D64EE">
        <w:rPr>
          <w:rFonts w:ascii="Aptos Display" w:hAnsi="Aptos Display"/>
          <w:b/>
          <w:bCs/>
        </w:rPr>
        <w:t>5</w:t>
      </w:r>
      <w:r>
        <w:rPr>
          <w:rFonts w:ascii="Aptos Display" w:hAnsi="Aptos Display"/>
          <w:b/>
          <w:bCs/>
        </w:rPr>
        <w:t xml:space="preserve">. Meeting Minutes </w:t>
      </w:r>
      <w:r w:rsidR="007F4114">
        <w:rPr>
          <w:rFonts w:ascii="Aptos Display" w:hAnsi="Aptos Display"/>
          <w:b/>
          <w:bCs/>
        </w:rPr>
        <w:t>&amp; Action Items</w:t>
      </w:r>
    </w:p>
    <w:tbl>
      <w:tblPr>
        <w:tblStyle w:val="TableGrid"/>
        <w:tblW w:w="9900" w:type="dxa"/>
        <w:tblInd w:w="-5" w:type="dxa"/>
        <w:tblLook w:val="04A0" w:firstRow="1" w:lastRow="0" w:firstColumn="1" w:lastColumn="0" w:noHBand="0" w:noVBand="1"/>
      </w:tblPr>
      <w:tblGrid>
        <w:gridCol w:w="1890"/>
        <w:gridCol w:w="8010"/>
      </w:tblGrid>
      <w:tr w:rsidR="007777FE" w:rsidRPr="00E53C09" w14:paraId="01318261" w14:textId="77777777" w:rsidTr="00E1219E">
        <w:tc>
          <w:tcPr>
            <w:tcW w:w="1890" w:type="dxa"/>
          </w:tcPr>
          <w:p w14:paraId="0FC15E6C" w14:textId="7D23D346" w:rsidR="0026648B" w:rsidRPr="00E53C09" w:rsidRDefault="00E1219E" w:rsidP="00E1219E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Meeting Date</w:t>
            </w:r>
          </w:p>
        </w:tc>
        <w:tc>
          <w:tcPr>
            <w:tcW w:w="8010" w:type="dxa"/>
          </w:tcPr>
          <w:p w14:paraId="08500737" w14:textId="0ADAD208" w:rsidR="0026648B" w:rsidRPr="00E53C09" w:rsidRDefault="00E1219E" w:rsidP="00E1219E">
            <w:pPr>
              <w:jc w:val="center"/>
              <w:rPr>
                <w:rFonts w:ascii="Aptos Display" w:hAnsi="Aptos Display"/>
              </w:rPr>
            </w:pPr>
            <w:r>
              <w:rPr>
                <w:rFonts w:ascii="Aptos Display" w:hAnsi="Aptos Display"/>
              </w:rPr>
              <w:t>Notes &amp; Agreements</w:t>
            </w:r>
          </w:p>
        </w:tc>
      </w:tr>
      <w:tr w:rsidR="007777FE" w:rsidRPr="00E53C09" w14:paraId="1A5BDD5F" w14:textId="77777777" w:rsidTr="00E1219E">
        <w:tc>
          <w:tcPr>
            <w:tcW w:w="1890" w:type="dxa"/>
          </w:tcPr>
          <w:p w14:paraId="63637BF5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  <w:tc>
          <w:tcPr>
            <w:tcW w:w="8010" w:type="dxa"/>
          </w:tcPr>
          <w:p w14:paraId="7A975319" w14:textId="77777777" w:rsidR="0026648B" w:rsidRPr="00E53C09" w:rsidRDefault="0026648B" w:rsidP="00EB5AA9">
            <w:pPr>
              <w:rPr>
                <w:rFonts w:ascii="Aptos Display" w:hAnsi="Aptos Display"/>
              </w:rPr>
            </w:pPr>
          </w:p>
        </w:tc>
      </w:tr>
    </w:tbl>
    <w:p w14:paraId="51483F95" w14:textId="77777777" w:rsidR="0026648B" w:rsidRPr="00E53C09" w:rsidRDefault="0026648B" w:rsidP="00EB5AA9">
      <w:pPr>
        <w:rPr>
          <w:rFonts w:ascii="Aptos Display" w:hAnsi="Aptos Display"/>
        </w:rPr>
      </w:pPr>
    </w:p>
    <w:p w14:paraId="032F8300" w14:textId="77777777" w:rsidR="0026648B" w:rsidRPr="00E53C09" w:rsidRDefault="0026648B" w:rsidP="0026648B">
      <w:pPr>
        <w:rPr>
          <w:rFonts w:ascii="Aptos Display" w:hAnsi="Aptos Display"/>
        </w:rPr>
      </w:pPr>
    </w:p>
    <w:bookmarkEnd w:id="2"/>
    <w:p w14:paraId="243B64CA" w14:textId="236709F6" w:rsidR="00714D22" w:rsidRPr="00E53C09" w:rsidRDefault="00714D22" w:rsidP="0043315C">
      <w:pPr>
        <w:rPr>
          <w:rFonts w:ascii="Aptos Display" w:hAnsi="Aptos Display"/>
          <w:color w:val="4472C4" w:themeColor="accent5"/>
          <w:kern w:val="24"/>
          <w:sz w:val="40"/>
          <w:szCs w:val="40"/>
          <w:lang w:val="en-GB"/>
        </w:rPr>
      </w:pPr>
    </w:p>
    <w:sectPr w:rsidR="00714D22" w:rsidRPr="00E53C09" w:rsidSect="00FE48D2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080" w:bottom="1440" w:left="900" w:header="432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F0FEB7" w14:textId="77777777" w:rsidR="006C004C" w:rsidRDefault="006C004C" w:rsidP="003A1F02">
      <w:r>
        <w:separator/>
      </w:r>
    </w:p>
  </w:endnote>
  <w:endnote w:type="continuationSeparator" w:id="0">
    <w:p w14:paraId="1157E8EC" w14:textId="77777777" w:rsidR="006C004C" w:rsidRDefault="006C004C" w:rsidP="003A1F02">
      <w:r>
        <w:continuationSeparator/>
      </w:r>
    </w:p>
  </w:endnote>
  <w:endnote w:type="continuationNotice" w:id="1">
    <w:p w14:paraId="3D2FBDD4" w14:textId="77777777" w:rsidR="006C004C" w:rsidRDefault="006C004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nderson BCG Serif">
    <w:altName w:val="Cambria"/>
    <w:charset w:val="00"/>
    <w:family w:val="roman"/>
    <w:pitch w:val="variable"/>
    <w:sig w:usb0="A000006F" w:usb1="D000E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9648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FFA47E" w14:textId="4D0AE8DD" w:rsidR="00FF1CBE" w:rsidRDefault="00FF1CBE">
        <w:pPr>
          <w:pStyle w:val="Footer"/>
          <w:jc w:val="right"/>
        </w:pPr>
        <w:r w:rsidRPr="007962FA">
          <w:rPr>
            <w:color w:val="2B579A"/>
            <w:shd w:val="clear" w:color="auto" w:fill="FFFFFF" w:themeFill="background1"/>
          </w:rPr>
          <w:fldChar w:fldCharType="begin"/>
        </w:r>
        <w:r w:rsidRPr="007962FA">
          <w:rPr>
            <w:shd w:val="clear" w:color="auto" w:fill="FFFFFF" w:themeFill="background1"/>
          </w:rPr>
          <w:instrText xml:space="preserve"> PAGE   \* MERGEFORMAT </w:instrText>
        </w:r>
        <w:r w:rsidRPr="007962FA">
          <w:rPr>
            <w:color w:val="2B579A"/>
            <w:shd w:val="clear" w:color="auto" w:fill="FFFFFF" w:themeFill="background1"/>
          </w:rPr>
          <w:fldChar w:fldCharType="separate"/>
        </w:r>
        <w:r w:rsidRPr="007962FA">
          <w:rPr>
            <w:noProof/>
            <w:shd w:val="clear" w:color="auto" w:fill="FFFFFF" w:themeFill="background1"/>
          </w:rPr>
          <w:t>8</w:t>
        </w:r>
        <w:r w:rsidRPr="007962FA">
          <w:rPr>
            <w:color w:val="2B579A"/>
            <w:shd w:val="clear" w:color="auto" w:fill="FFFFFF" w:themeFill="background1"/>
          </w:rPr>
          <w:fldChar w:fldCharType="end"/>
        </w:r>
      </w:p>
    </w:sdtContent>
  </w:sdt>
  <w:p w14:paraId="54566724" w14:textId="64C5451C" w:rsidR="00FF1CBE" w:rsidRPr="00004D40" w:rsidRDefault="002E5E7B" w:rsidP="002E5E7B">
    <w:pPr>
      <w:pStyle w:val="Footer"/>
      <w:jc w:val="center"/>
      <w:rPr>
        <w:sz w:val="14"/>
        <w:szCs w:val="18"/>
      </w:rPr>
    </w:pPr>
    <w:r w:rsidRPr="00004D40">
      <w:rPr>
        <w:sz w:val="14"/>
        <w:szCs w:val="18"/>
      </w:rPr>
      <w:t>Confidential - Proprietary Business Information</w:t>
    </w:r>
  </w:p>
  <w:p w14:paraId="20111342" w14:textId="4DC17B62" w:rsidR="00CA1C57" w:rsidRDefault="00CA1C57" w:rsidP="007627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EB7C2" w14:textId="72389F01" w:rsidR="00B71A93" w:rsidRPr="0005602E" w:rsidRDefault="00B71A93" w:rsidP="002E5E7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3C42D5" w14:textId="77777777" w:rsidR="006C004C" w:rsidRDefault="006C004C" w:rsidP="003A1F02">
      <w:r>
        <w:separator/>
      </w:r>
    </w:p>
  </w:footnote>
  <w:footnote w:type="continuationSeparator" w:id="0">
    <w:p w14:paraId="15E626D0" w14:textId="77777777" w:rsidR="006C004C" w:rsidRDefault="006C004C" w:rsidP="003A1F02">
      <w:r>
        <w:continuationSeparator/>
      </w:r>
    </w:p>
  </w:footnote>
  <w:footnote w:type="continuationNotice" w:id="1">
    <w:p w14:paraId="73D71EEC" w14:textId="77777777" w:rsidR="006C004C" w:rsidRDefault="006C004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279E8A" w14:textId="5CF441B9" w:rsidR="00C6444F" w:rsidRDefault="00FE48D2" w:rsidP="00826B5E">
    <w:pPr>
      <w:pStyle w:val="Footer"/>
      <w:spacing w:after="0" w:line="240" w:lineRule="auto"/>
      <w:rPr>
        <w:sz w:val="16"/>
        <w:szCs w:val="20"/>
      </w:rPr>
    </w:pPr>
    <w:r w:rsidRPr="00D011AB">
      <w:rPr>
        <w:noProof/>
        <w:color w:val="2B579A"/>
        <w:sz w:val="16"/>
        <w:szCs w:val="20"/>
        <w:shd w:val="clear" w:color="auto" w:fill="E6E6E6"/>
      </w:rPr>
      <w:drawing>
        <wp:anchor distT="0" distB="0" distL="114300" distR="114300" simplePos="0" relativeHeight="251657216" behindDoc="0" locked="0" layoutInCell="1" allowOverlap="1" wp14:anchorId="7A47FD3E" wp14:editId="7589AC6F">
          <wp:simplePos x="0" y="0"/>
          <wp:positionH relativeFrom="column">
            <wp:posOffset>5291958</wp:posOffset>
          </wp:positionH>
          <wp:positionV relativeFrom="paragraph">
            <wp:posOffset>-25589</wp:posOffset>
          </wp:positionV>
          <wp:extent cx="1487170" cy="294005"/>
          <wp:effectExtent l="0" t="0" r="0" b="0"/>
          <wp:wrapNone/>
          <wp:docPr id="707583366" name="Picture 707583366" descr="mms.businesswire.com/media/20210330005089/en/67...">
            <a:extLst xmlns:a="http://schemas.openxmlformats.org/drawingml/2006/main">
              <a:ext uri="{FF2B5EF4-FFF2-40B4-BE49-F238E27FC236}">
                <a16:creationId xmlns:a16="http://schemas.microsoft.com/office/drawing/2014/main" id="{B8BEEAAE-4204-4C57-9520-E73B3B31914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mms.businesswire.com/media/20210330005089/en/67...">
                    <a:extLst>
                      <a:ext uri="{FF2B5EF4-FFF2-40B4-BE49-F238E27FC236}">
                        <a16:creationId xmlns:a16="http://schemas.microsoft.com/office/drawing/2014/main" id="{B8BEEAAE-4204-4C57-9520-E73B3B31914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006" t="37939" r="18051" b="38228"/>
                  <a:stretch/>
                </pic:blipFill>
                <pic:spPr bwMode="auto">
                  <a:xfrm>
                    <a:off x="0" y="0"/>
                    <a:ext cx="1487170" cy="2940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E112DF">
      <w:rPr>
        <w:sz w:val="16"/>
        <w:szCs w:val="20"/>
      </w:rPr>
      <w:t>Business Requirements Document (BRD)</w:t>
    </w:r>
  </w:p>
  <w:p w14:paraId="6C3157CE" w14:textId="6933B4E7" w:rsidR="00B40322" w:rsidRPr="00D011AB" w:rsidRDefault="00552C72" w:rsidP="00826B5E">
    <w:pPr>
      <w:pStyle w:val="Footer"/>
      <w:spacing w:after="0" w:line="240" w:lineRule="auto"/>
      <w:rPr>
        <w:sz w:val="16"/>
        <w:szCs w:val="20"/>
      </w:rPr>
    </w:pPr>
    <w:r>
      <w:rPr>
        <w:sz w:val="16"/>
        <w:szCs w:val="20"/>
      </w:rPr>
      <w:t>Funds Advance for Funeral Expenses</w:t>
    </w:r>
    <w:r w:rsidR="00B40322" w:rsidRPr="00D011AB">
      <w:rPr>
        <w:sz w:val="16"/>
        <w:szCs w:val="20"/>
      </w:rPr>
      <w:t xml:space="preserve"> </w:t>
    </w:r>
  </w:p>
  <w:p w14:paraId="5A483C2B" w14:textId="39951027" w:rsidR="00EE5CF2" w:rsidRPr="006B2EC2" w:rsidRDefault="00000000">
    <w:pPr>
      <w:pStyle w:val="Header"/>
    </w:pPr>
    <w:sdt>
      <w:sdtPr>
        <w:id w:val="-2055837591"/>
        <w:docPartObj>
          <w:docPartGallery w:val="Watermarks"/>
          <w:docPartUnique/>
        </w:docPartObj>
      </w:sdtPr>
      <w:sdtContent>
        <w:r>
          <w:rPr>
            <w:noProof/>
          </w:rPr>
          <w:pict w14:anchorId="0053AD5E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3519798" o:spid="_x0000_s1025" type="#_x0000_t136" style="position:absolute;margin-left:0;margin-top:0;width:452.05pt;height:271.2pt;rotation:315;z-index:-251658240;mso-position-horizontal:center;mso-position-horizontal-relative:margin;mso-position-vertical:center;mso-position-vertical-relative:margin" o:allowincell="f" fillcolor="#8496b0 [1951]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</w:p>
  <w:p w14:paraId="20393309" w14:textId="427AFF9F" w:rsidR="00EE5CF2" w:rsidRPr="006B2EC2" w:rsidRDefault="00EE5CF2">
    <w:pPr>
      <w:pStyle w:val="Header"/>
      <w:rPr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8A034" w14:textId="1BFD81CA" w:rsidR="00EE5CF2" w:rsidRDefault="00EE5CF2">
    <w:pPr>
      <w:pStyle w:val="Header"/>
    </w:pPr>
  </w:p>
  <w:p w14:paraId="5FD69200" w14:textId="0A42353A" w:rsidR="00EE5CF2" w:rsidRDefault="00EE5C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7000F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FFC1F0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EEEE9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B08B0F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544C6A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4A10C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6DA306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862E5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066793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A046531"/>
    <w:multiLevelType w:val="hybridMultilevel"/>
    <w:tmpl w:val="A970A0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CF60FA"/>
    <w:multiLevelType w:val="hybridMultilevel"/>
    <w:tmpl w:val="9B3CB620"/>
    <w:lvl w:ilvl="0" w:tplc="6088DB84">
      <w:start w:val="1"/>
      <w:numFmt w:val="bullet"/>
      <w:pStyle w:val="Bullet3"/>
      <w:lvlText w:val="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AE7077"/>
    <w:multiLevelType w:val="hybridMultilevel"/>
    <w:tmpl w:val="ACEC80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46018D"/>
    <w:multiLevelType w:val="hybridMultilevel"/>
    <w:tmpl w:val="4C8C2C4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5D5172"/>
    <w:multiLevelType w:val="hybridMultilevel"/>
    <w:tmpl w:val="946C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E60294"/>
    <w:multiLevelType w:val="hybridMultilevel"/>
    <w:tmpl w:val="915CDC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116B04"/>
    <w:multiLevelType w:val="hybridMultilevel"/>
    <w:tmpl w:val="23C80A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05FC2"/>
    <w:multiLevelType w:val="hybridMultilevel"/>
    <w:tmpl w:val="23A0F2E6"/>
    <w:lvl w:ilvl="0" w:tplc="E96EAE3A">
      <w:start w:val="1"/>
      <w:numFmt w:val="bullet"/>
      <w:pStyle w:val="Bullet1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E83861"/>
    <w:multiLevelType w:val="hybridMultilevel"/>
    <w:tmpl w:val="425AE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6064E1"/>
    <w:multiLevelType w:val="hybridMultilevel"/>
    <w:tmpl w:val="9D8462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3B47DD"/>
    <w:multiLevelType w:val="hybridMultilevel"/>
    <w:tmpl w:val="89AAB174"/>
    <w:lvl w:ilvl="0" w:tplc="3CC25D6A">
      <w:start w:val="1"/>
      <w:numFmt w:val="bullet"/>
      <w:pStyle w:val="Bullet2"/>
      <w:lvlText w:val="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  <w:sz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902C52"/>
    <w:multiLevelType w:val="hybridMultilevel"/>
    <w:tmpl w:val="0D10684E"/>
    <w:lvl w:ilvl="0" w:tplc="2F2C049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14B43"/>
    <w:multiLevelType w:val="hybridMultilevel"/>
    <w:tmpl w:val="C17C6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8B1608"/>
    <w:multiLevelType w:val="hybridMultilevel"/>
    <w:tmpl w:val="BE8447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285847"/>
    <w:multiLevelType w:val="hybridMultilevel"/>
    <w:tmpl w:val="E2B4B85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167F09"/>
    <w:multiLevelType w:val="hybridMultilevel"/>
    <w:tmpl w:val="C3588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0129AE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"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6" w15:restartNumberingAfterBreak="0">
    <w:nsid w:val="66AE79C0"/>
    <w:multiLevelType w:val="hybridMultilevel"/>
    <w:tmpl w:val="F7A40E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0233C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746634CB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 w15:restartNumberingAfterBreak="0">
    <w:nsid w:val="7A8A40B6"/>
    <w:multiLevelType w:val="hybridMultilevel"/>
    <w:tmpl w:val="E44242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6A6957"/>
    <w:multiLevelType w:val="hybridMultilevel"/>
    <w:tmpl w:val="1CF0A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3821042">
    <w:abstractNumId w:val="7"/>
  </w:num>
  <w:num w:numId="2" w16cid:durableId="1469401057">
    <w:abstractNumId w:val="6"/>
  </w:num>
  <w:num w:numId="3" w16cid:durableId="862209653">
    <w:abstractNumId w:val="5"/>
  </w:num>
  <w:num w:numId="4" w16cid:durableId="1054236034">
    <w:abstractNumId w:val="4"/>
  </w:num>
  <w:num w:numId="5" w16cid:durableId="2131509518">
    <w:abstractNumId w:val="3"/>
  </w:num>
  <w:num w:numId="6" w16cid:durableId="24254135">
    <w:abstractNumId w:val="2"/>
  </w:num>
  <w:num w:numId="7" w16cid:durableId="776633088">
    <w:abstractNumId w:val="1"/>
  </w:num>
  <w:num w:numId="8" w16cid:durableId="230584429">
    <w:abstractNumId w:val="0"/>
  </w:num>
  <w:num w:numId="9" w16cid:durableId="1231425613">
    <w:abstractNumId w:val="28"/>
  </w:num>
  <w:num w:numId="10" w16cid:durableId="68039584">
    <w:abstractNumId w:val="27"/>
  </w:num>
  <w:num w:numId="11" w16cid:durableId="1174764493">
    <w:abstractNumId w:val="25"/>
  </w:num>
  <w:num w:numId="12" w16cid:durableId="1202133505">
    <w:abstractNumId w:val="16"/>
  </w:num>
  <w:num w:numId="13" w16cid:durableId="1152794665">
    <w:abstractNumId w:val="19"/>
  </w:num>
  <w:num w:numId="14" w16cid:durableId="865480485">
    <w:abstractNumId w:val="10"/>
  </w:num>
  <w:num w:numId="15" w16cid:durableId="27687325">
    <w:abstractNumId w:val="8"/>
  </w:num>
  <w:num w:numId="16" w16cid:durableId="2002543458">
    <w:abstractNumId w:val="20"/>
  </w:num>
  <w:num w:numId="17" w16cid:durableId="726223818">
    <w:abstractNumId w:val="17"/>
  </w:num>
  <w:num w:numId="18" w16cid:durableId="202788125">
    <w:abstractNumId w:val="30"/>
  </w:num>
  <w:num w:numId="19" w16cid:durableId="677805458">
    <w:abstractNumId w:val="13"/>
  </w:num>
  <w:num w:numId="20" w16cid:durableId="1729571763">
    <w:abstractNumId w:val="14"/>
  </w:num>
  <w:num w:numId="21" w16cid:durableId="1052773792">
    <w:abstractNumId w:val="23"/>
  </w:num>
  <w:num w:numId="22" w16cid:durableId="1818764505">
    <w:abstractNumId w:val="22"/>
  </w:num>
  <w:num w:numId="23" w16cid:durableId="1475370146">
    <w:abstractNumId w:val="29"/>
  </w:num>
  <w:num w:numId="24" w16cid:durableId="359553950">
    <w:abstractNumId w:val="11"/>
  </w:num>
  <w:num w:numId="25" w16cid:durableId="1256548707">
    <w:abstractNumId w:val="18"/>
  </w:num>
  <w:num w:numId="26" w16cid:durableId="1754667996">
    <w:abstractNumId w:val="9"/>
  </w:num>
  <w:num w:numId="27" w16cid:durableId="1903641846">
    <w:abstractNumId w:val="26"/>
  </w:num>
  <w:num w:numId="28" w16cid:durableId="1436366773">
    <w:abstractNumId w:val="24"/>
  </w:num>
  <w:num w:numId="29" w16cid:durableId="1289513892">
    <w:abstractNumId w:val="15"/>
  </w:num>
  <w:num w:numId="30" w16cid:durableId="1305356067">
    <w:abstractNumId w:val="12"/>
  </w:num>
  <w:num w:numId="31" w16cid:durableId="1063217514">
    <w:abstractNumId w:val="2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613"/>
    <w:rsid w:val="000000DB"/>
    <w:rsid w:val="00000276"/>
    <w:rsid w:val="00001084"/>
    <w:rsid w:val="00001D4E"/>
    <w:rsid w:val="00001F91"/>
    <w:rsid w:val="00002F72"/>
    <w:rsid w:val="00002F7B"/>
    <w:rsid w:val="0000307B"/>
    <w:rsid w:val="000030EE"/>
    <w:rsid w:val="000031EE"/>
    <w:rsid w:val="00003AAA"/>
    <w:rsid w:val="00003F3A"/>
    <w:rsid w:val="00003F8E"/>
    <w:rsid w:val="00004D40"/>
    <w:rsid w:val="0000588C"/>
    <w:rsid w:val="0000605D"/>
    <w:rsid w:val="00007A67"/>
    <w:rsid w:val="00010AAF"/>
    <w:rsid w:val="00012155"/>
    <w:rsid w:val="00012277"/>
    <w:rsid w:val="00012568"/>
    <w:rsid w:val="00012E69"/>
    <w:rsid w:val="00012FE6"/>
    <w:rsid w:val="00013572"/>
    <w:rsid w:val="000135E0"/>
    <w:rsid w:val="0001360B"/>
    <w:rsid w:val="00013692"/>
    <w:rsid w:val="00013B51"/>
    <w:rsid w:val="00013D89"/>
    <w:rsid w:val="000140BB"/>
    <w:rsid w:val="00014B22"/>
    <w:rsid w:val="00015939"/>
    <w:rsid w:val="00015C6F"/>
    <w:rsid w:val="000163B9"/>
    <w:rsid w:val="00016BFB"/>
    <w:rsid w:val="000177E2"/>
    <w:rsid w:val="00017D73"/>
    <w:rsid w:val="00017F2E"/>
    <w:rsid w:val="000205CB"/>
    <w:rsid w:val="00020B1C"/>
    <w:rsid w:val="00020FA4"/>
    <w:rsid w:val="00021B11"/>
    <w:rsid w:val="00022695"/>
    <w:rsid w:val="000226C4"/>
    <w:rsid w:val="00022E0E"/>
    <w:rsid w:val="0002349F"/>
    <w:rsid w:val="00023550"/>
    <w:rsid w:val="00023902"/>
    <w:rsid w:val="00024711"/>
    <w:rsid w:val="00024D08"/>
    <w:rsid w:val="00025519"/>
    <w:rsid w:val="000259E0"/>
    <w:rsid w:val="00025D4E"/>
    <w:rsid w:val="00025EA3"/>
    <w:rsid w:val="000260D9"/>
    <w:rsid w:val="00026224"/>
    <w:rsid w:val="000265A0"/>
    <w:rsid w:val="000271A4"/>
    <w:rsid w:val="00027328"/>
    <w:rsid w:val="000305AF"/>
    <w:rsid w:val="00030C1F"/>
    <w:rsid w:val="000327BF"/>
    <w:rsid w:val="00032974"/>
    <w:rsid w:val="00032D24"/>
    <w:rsid w:val="00033585"/>
    <w:rsid w:val="00034083"/>
    <w:rsid w:val="00035746"/>
    <w:rsid w:val="00035D25"/>
    <w:rsid w:val="00035F90"/>
    <w:rsid w:val="0003608A"/>
    <w:rsid w:val="00036323"/>
    <w:rsid w:val="0003645F"/>
    <w:rsid w:val="00036951"/>
    <w:rsid w:val="00036C5C"/>
    <w:rsid w:val="00040780"/>
    <w:rsid w:val="00040F02"/>
    <w:rsid w:val="00041518"/>
    <w:rsid w:val="000417F1"/>
    <w:rsid w:val="000418CF"/>
    <w:rsid w:val="00041D45"/>
    <w:rsid w:val="00042414"/>
    <w:rsid w:val="00042879"/>
    <w:rsid w:val="00042D52"/>
    <w:rsid w:val="00042E83"/>
    <w:rsid w:val="00042FFC"/>
    <w:rsid w:val="000431E4"/>
    <w:rsid w:val="0004334D"/>
    <w:rsid w:val="0004375C"/>
    <w:rsid w:val="00044B35"/>
    <w:rsid w:val="00044BF2"/>
    <w:rsid w:val="0004775F"/>
    <w:rsid w:val="00047B7A"/>
    <w:rsid w:val="00050CD9"/>
    <w:rsid w:val="00050E86"/>
    <w:rsid w:val="0005120C"/>
    <w:rsid w:val="000514AF"/>
    <w:rsid w:val="00051BCA"/>
    <w:rsid w:val="00053DEA"/>
    <w:rsid w:val="00054025"/>
    <w:rsid w:val="00054113"/>
    <w:rsid w:val="0005454E"/>
    <w:rsid w:val="0005505F"/>
    <w:rsid w:val="0005602E"/>
    <w:rsid w:val="000570A7"/>
    <w:rsid w:val="000570F0"/>
    <w:rsid w:val="00057795"/>
    <w:rsid w:val="000608A0"/>
    <w:rsid w:val="00060B08"/>
    <w:rsid w:val="00060E52"/>
    <w:rsid w:val="00061006"/>
    <w:rsid w:val="0006103E"/>
    <w:rsid w:val="00061643"/>
    <w:rsid w:val="00062EFC"/>
    <w:rsid w:val="000634CF"/>
    <w:rsid w:val="00064ABB"/>
    <w:rsid w:val="00065794"/>
    <w:rsid w:val="000670D6"/>
    <w:rsid w:val="000677C0"/>
    <w:rsid w:val="00067A71"/>
    <w:rsid w:val="00067FDA"/>
    <w:rsid w:val="0007088F"/>
    <w:rsid w:val="00070E4C"/>
    <w:rsid w:val="000715A7"/>
    <w:rsid w:val="00071CB9"/>
    <w:rsid w:val="00072C09"/>
    <w:rsid w:val="00072E45"/>
    <w:rsid w:val="000738C5"/>
    <w:rsid w:val="00073CEE"/>
    <w:rsid w:val="00074183"/>
    <w:rsid w:val="00074434"/>
    <w:rsid w:val="000744D9"/>
    <w:rsid w:val="00075022"/>
    <w:rsid w:val="000752BE"/>
    <w:rsid w:val="00075B1A"/>
    <w:rsid w:val="00075D3A"/>
    <w:rsid w:val="00076B38"/>
    <w:rsid w:val="0007768A"/>
    <w:rsid w:val="00077B29"/>
    <w:rsid w:val="0008018A"/>
    <w:rsid w:val="00081105"/>
    <w:rsid w:val="0008131B"/>
    <w:rsid w:val="000814BB"/>
    <w:rsid w:val="0008188C"/>
    <w:rsid w:val="000820EC"/>
    <w:rsid w:val="0008210C"/>
    <w:rsid w:val="000822BC"/>
    <w:rsid w:val="00082443"/>
    <w:rsid w:val="00082961"/>
    <w:rsid w:val="00082C3A"/>
    <w:rsid w:val="00082D62"/>
    <w:rsid w:val="00082DA1"/>
    <w:rsid w:val="00083E47"/>
    <w:rsid w:val="000845A7"/>
    <w:rsid w:val="00085191"/>
    <w:rsid w:val="0008540A"/>
    <w:rsid w:val="00086019"/>
    <w:rsid w:val="0008753E"/>
    <w:rsid w:val="000877CB"/>
    <w:rsid w:val="0009038C"/>
    <w:rsid w:val="00090AC4"/>
    <w:rsid w:val="00090FF9"/>
    <w:rsid w:val="000915C7"/>
    <w:rsid w:val="00091977"/>
    <w:rsid w:val="00092553"/>
    <w:rsid w:val="00092894"/>
    <w:rsid w:val="0009324B"/>
    <w:rsid w:val="000935E5"/>
    <w:rsid w:val="000936D6"/>
    <w:rsid w:val="000955C2"/>
    <w:rsid w:val="000959AA"/>
    <w:rsid w:val="00095B27"/>
    <w:rsid w:val="000969E2"/>
    <w:rsid w:val="00097DFD"/>
    <w:rsid w:val="000A0094"/>
    <w:rsid w:val="000A06B2"/>
    <w:rsid w:val="000A06F0"/>
    <w:rsid w:val="000A08CC"/>
    <w:rsid w:val="000A1446"/>
    <w:rsid w:val="000A1F68"/>
    <w:rsid w:val="000A2B37"/>
    <w:rsid w:val="000A30D0"/>
    <w:rsid w:val="000A3DF7"/>
    <w:rsid w:val="000A3EBE"/>
    <w:rsid w:val="000A4761"/>
    <w:rsid w:val="000A4AD1"/>
    <w:rsid w:val="000A4EAA"/>
    <w:rsid w:val="000A56D3"/>
    <w:rsid w:val="000A635B"/>
    <w:rsid w:val="000A6760"/>
    <w:rsid w:val="000A6CE7"/>
    <w:rsid w:val="000A6E3F"/>
    <w:rsid w:val="000A766F"/>
    <w:rsid w:val="000A7944"/>
    <w:rsid w:val="000B0A2C"/>
    <w:rsid w:val="000B0CEE"/>
    <w:rsid w:val="000B0E69"/>
    <w:rsid w:val="000B2306"/>
    <w:rsid w:val="000B2A09"/>
    <w:rsid w:val="000B2AA3"/>
    <w:rsid w:val="000B3481"/>
    <w:rsid w:val="000B3589"/>
    <w:rsid w:val="000B38C9"/>
    <w:rsid w:val="000B4E86"/>
    <w:rsid w:val="000B5288"/>
    <w:rsid w:val="000B52A3"/>
    <w:rsid w:val="000B52BC"/>
    <w:rsid w:val="000B577D"/>
    <w:rsid w:val="000B5E25"/>
    <w:rsid w:val="000B5EA3"/>
    <w:rsid w:val="000B6605"/>
    <w:rsid w:val="000B66BE"/>
    <w:rsid w:val="000B7391"/>
    <w:rsid w:val="000B74DA"/>
    <w:rsid w:val="000B7BB6"/>
    <w:rsid w:val="000C06DE"/>
    <w:rsid w:val="000C0978"/>
    <w:rsid w:val="000C1B4A"/>
    <w:rsid w:val="000C1E16"/>
    <w:rsid w:val="000C2D25"/>
    <w:rsid w:val="000C34FF"/>
    <w:rsid w:val="000C3758"/>
    <w:rsid w:val="000C3E67"/>
    <w:rsid w:val="000C3EF1"/>
    <w:rsid w:val="000C400F"/>
    <w:rsid w:val="000C4260"/>
    <w:rsid w:val="000C525A"/>
    <w:rsid w:val="000C5D68"/>
    <w:rsid w:val="000C72B7"/>
    <w:rsid w:val="000D1038"/>
    <w:rsid w:val="000D140F"/>
    <w:rsid w:val="000D16AE"/>
    <w:rsid w:val="000D1BE9"/>
    <w:rsid w:val="000D211A"/>
    <w:rsid w:val="000D2141"/>
    <w:rsid w:val="000D218F"/>
    <w:rsid w:val="000D245D"/>
    <w:rsid w:val="000D3F5D"/>
    <w:rsid w:val="000D4506"/>
    <w:rsid w:val="000D5739"/>
    <w:rsid w:val="000D57CF"/>
    <w:rsid w:val="000D58D7"/>
    <w:rsid w:val="000D5B19"/>
    <w:rsid w:val="000D653E"/>
    <w:rsid w:val="000D67F9"/>
    <w:rsid w:val="000D70BE"/>
    <w:rsid w:val="000D7145"/>
    <w:rsid w:val="000D7433"/>
    <w:rsid w:val="000D7B17"/>
    <w:rsid w:val="000D7F59"/>
    <w:rsid w:val="000E0F0B"/>
    <w:rsid w:val="000E1282"/>
    <w:rsid w:val="000E37CE"/>
    <w:rsid w:val="000E3D60"/>
    <w:rsid w:val="000E4764"/>
    <w:rsid w:val="000E6101"/>
    <w:rsid w:val="000E7705"/>
    <w:rsid w:val="000F0622"/>
    <w:rsid w:val="000F0E09"/>
    <w:rsid w:val="000F191D"/>
    <w:rsid w:val="000F1940"/>
    <w:rsid w:val="000F1A14"/>
    <w:rsid w:val="000F2E4F"/>
    <w:rsid w:val="000F2EB3"/>
    <w:rsid w:val="000F3258"/>
    <w:rsid w:val="000F3477"/>
    <w:rsid w:val="000F4160"/>
    <w:rsid w:val="000F5CCC"/>
    <w:rsid w:val="000F60BC"/>
    <w:rsid w:val="000F60FF"/>
    <w:rsid w:val="000F6168"/>
    <w:rsid w:val="000F63EC"/>
    <w:rsid w:val="000F7471"/>
    <w:rsid w:val="000F7EE3"/>
    <w:rsid w:val="00100CB2"/>
    <w:rsid w:val="00100E50"/>
    <w:rsid w:val="00101003"/>
    <w:rsid w:val="00101770"/>
    <w:rsid w:val="001018F4"/>
    <w:rsid w:val="00102024"/>
    <w:rsid w:val="0010264C"/>
    <w:rsid w:val="00102660"/>
    <w:rsid w:val="00102AD8"/>
    <w:rsid w:val="00102AFC"/>
    <w:rsid w:val="00103AA1"/>
    <w:rsid w:val="0010411D"/>
    <w:rsid w:val="00104F87"/>
    <w:rsid w:val="00105E40"/>
    <w:rsid w:val="00106813"/>
    <w:rsid w:val="00107319"/>
    <w:rsid w:val="00107422"/>
    <w:rsid w:val="001104FA"/>
    <w:rsid w:val="00110D44"/>
    <w:rsid w:val="00111164"/>
    <w:rsid w:val="00111770"/>
    <w:rsid w:val="00112042"/>
    <w:rsid w:val="00113116"/>
    <w:rsid w:val="00113A60"/>
    <w:rsid w:val="001144A9"/>
    <w:rsid w:val="00114958"/>
    <w:rsid w:val="00114CBA"/>
    <w:rsid w:val="00114D31"/>
    <w:rsid w:val="00115A44"/>
    <w:rsid w:val="00115C85"/>
    <w:rsid w:val="00116068"/>
    <w:rsid w:val="00116FF3"/>
    <w:rsid w:val="001171BE"/>
    <w:rsid w:val="00117586"/>
    <w:rsid w:val="001201AB"/>
    <w:rsid w:val="001205A1"/>
    <w:rsid w:val="00120A51"/>
    <w:rsid w:val="00120B5A"/>
    <w:rsid w:val="00120E6E"/>
    <w:rsid w:val="001210E4"/>
    <w:rsid w:val="00121ABA"/>
    <w:rsid w:val="00122163"/>
    <w:rsid w:val="00122F98"/>
    <w:rsid w:val="00123329"/>
    <w:rsid w:val="00123F1E"/>
    <w:rsid w:val="00124992"/>
    <w:rsid w:val="00124F99"/>
    <w:rsid w:val="001258AA"/>
    <w:rsid w:val="00125F0F"/>
    <w:rsid w:val="00125FED"/>
    <w:rsid w:val="00126C43"/>
    <w:rsid w:val="00127272"/>
    <w:rsid w:val="001275EA"/>
    <w:rsid w:val="0012790D"/>
    <w:rsid w:val="00127EE6"/>
    <w:rsid w:val="001309DB"/>
    <w:rsid w:val="00131237"/>
    <w:rsid w:val="00131262"/>
    <w:rsid w:val="00131752"/>
    <w:rsid w:val="00131F68"/>
    <w:rsid w:val="00132880"/>
    <w:rsid w:val="001328A7"/>
    <w:rsid w:val="00133B25"/>
    <w:rsid w:val="00134945"/>
    <w:rsid w:val="00134F72"/>
    <w:rsid w:val="00135BE3"/>
    <w:rsid w:val="001360E3"/>
    <w:rsid w:val="0013655A"/>
    <w:rsid w:val="00137033"/>
    <w:rsid w:val="001370E6"/>
    <w:rsid w:val="001400C7"/>
    <w:rsid w:val="00140588"/>
    <w:rsid w:val="00140867"/>
    <w:rsid w:val="00140E3B"/>
    <w:rsid w:val="00141998"/>
    <w:rsid w:val="00142185"/>
    <w:rsid w:val="0014272E"/>
    <w:rsid w:val="00142759"/>
    <w:rsid w:val="00142BBC"/>
    <w:rsid w:val="001430C0"/>
    <w:rsid w:val="001430EF"/>
    <w:rsid w:val="00144215"/>
    <w:rsid w:val="001448CC"/>
    <w:rsid w:val="00144D1B"/>
    <w:rsid w:val="001457EB"/>
    <w:rsid w:val="00145B6C"/>
    <w:rsid w:val="00145FB1"/>
    <w:rsid w:val="0014607D"/>
    <w:rsid w:val="00146B45"/>
    <w:rsid w:val="001472BF"/>
    <w:rsid w:val="0014760D"/>
    <w:rsid w:val="00147FFA"/>
    <w:rsid w:val="00150B9C"/>
    <w:rsid w:val="001512CD"/>
    <w:rsid w:val="00151CC4"/>
    <w:rsid w:val="00151D38"/>
    <w:rsid w:val="00151EAB"/>
    <w:rsid w:val="001527E4"/>
    <w:rsid w:val="00152CF9"/>
    <w:rsid w:val="001532E8"/>
    <w:rsid w:val="001534FB"/>
    <w:rsid w:val="001535CD"/>
    <w:rsid w:val="00153620"/>
    <w:rsid w:val="001536EC"/>
    <w:rsid w:val="0015376C"/>
    <w:rsid w:val="00153874"/>
    <w:rsid w:val="00153C7B"/>
    <w:rsid w:val="001540E5"/>
    <w:rsid w:val="001541D9"/>
    <w:rsid w:val="00154382"/>
    <w:rsid w:val="00154C5C"/>
    <w:rsid w:val="00154CDE"/>
    <w:rsid w:val="00154DB0"/>
    <w:rsid w:val="001552B2"/>
    <w:rsid w:val="001552BC"/>
    <w:rsid w:val="0015585E"/>
    <w:rsid w:val="0015588F"/>
    <w:rsid w:val="00155FA5"/>
    <w:rsid w:val="001564B0"/>
    <w:rsid w:val="00156AEC"/>
    <w:rsid w:val="0015714B"/>
    <w:rsid w:val="0015717E"/>
    <w:rsid w:val="0015798A"/>
    <w:rsid w:val="001602B8"/>
    <w:rsid w:val="001607DF"/>
    <w:rsid w:val="00160F7C"/>
    <w:rsid w:val="00161FB3"/>
    <w:rsid w:val="00162057"/>
    <w:rsid w:val="00163214"/>
    <w:rsid w:val="00163E26"/>
    <w:rsid w:val="00164AB6"/>
    <w:rsid w:val="00164E85"/>
    <w:rsid w:val="00164F81"/>
    <w:rsid w:val="00165701"/>
    <w:rsid w:val="001658DF"/>
    <w:rsid w:val="001660C6"/>
    <w:rsid w:val="0016680D"/>
    <w:rsid w:val="00170B4E"/>
    <w:rsid w:val="00171117"/>
    <w:rsid w:val="00171635"/>
    <w:rsid w:val="00172124"/>
    <w:rsid w:val="001729CE"/>
    <w:rsid w:val="00172F47"/>
    <w:rsid w:val="00173410"/>
    <w:rsid w:val="0017473B"/>
    <w:rsid w:val="00174B60"/>
    <w:rsid w:val="0017580E"/>
    <w:rsid w:val="001760E6"/>
    <w:rsid w:val="001762BB"/>
    <w:rsid w:val="00176A98"/>
    <w:rsid w:val="001770D1"/>
    <w:rsid w:val="00177160"/>
    <w:rsid w:val="00180346"/>
    <w:rsid w:val="001803DA"/>
    <w:rsid w:val="00180A91"/>
    <w:rsid w:val="00180AF6"/>
    <w:rsid w:val="00181C8F"/>
    <w:rsid w:val="00181E20"/>
    <w:rsid w:val="00181EF4"/>
    <w:rsid w:val="00182B69"/>
    <w:rsid w:val="00182DA7"/>
    <w:rsid w:val="00182F8D"/>
    <w:rsid w:val="00183378"/>
    <w:rsid w:val="00184253"/>
    <w:rsid w:val="00184498"/>
    <w:rsid w:val="00184607"/>
    <w:rsid w:val="00184BD1"/>
    <w:rsid w:val="00185893"/>
    <w:rsid w:val="001858AB"/>
    <w:rsid w:val="00185AC9"/>
    <w:rsid w:val="00186508"/>
    <w:rsid w:val="00186A01"/>
    <w:rsid w:val="00186F87"/>
    <w:rsid w:val="001877FE"/>
    <w:rsid w:val="00187CEF"/>
    <w:rsid w:val="00187EA8"/>
    <w:rsid w:val="001925AF"/>
    <w:rsid w:val="00192734"/>
    <w:rsid w:val="00192CB1"/>
    <w:rsid w:val="00193566"/>
    <w:rsid w:val="00193D4C"/>
    <w:rsid w:val="00194954"/>
    <w:rsid w:val="00194EB9"/>
    <w:rsid w:val="00195183"/>
    <w:rsid w:val="001957B4"/>
    <w:rsid w:val="0019746D"/>
    <w:rsid w:val="0019749F"/>
    <w:rsid w:val="00197997"/>
    <w:rsid w:val="001A03EB"/>
    <w:rsid w:val="001A05B7"/>
    <w:rsid w:val="001A10A0"/>
    <w:rsid w:val="001A12C5"/>
    <w:rsid w:val="001A1D78"/>
    <w:rsid w:val="001A29D3"/>
    <w:rsid w:val="001A2CEB"/>
    <w:rsid w:val="001A2F01"/>
    <w:rsid w:val="001A3B93"/>
    <w:rsid w:val="001A3F24"/>
    <w:rsid w:val="001A460B"/>
    <w:rsid w:val="001A465E"/>
    <w:rsid w:val="001A5911"/>
    <w:rsid w:val="001A59B9"/>
    <w:rsid w:val="001A66A0"/>
    <w:rsid w:val="001A6CBE"/>
    <w:rsid w:val="001A7897"/>
    <w:rsid w:val="001A7C01"/>
    <w:rsid w:val="001B0024"/>
    <w:rsid w:val="001B0160"/>
    <w:rsid w:val="001B0B64"/>
    <w:rsid w:val="001B1289"/>
    <w:rsid w:val="001B1D36"/>
    <w:rsid w:val="001B1D9E"/>
    <w:rsid w:val="001B1ED3"/>
    <w:rsid w:val="001B3A4E"/>
    <w:rsid w:val="001B3CE1"/>
    <w:rsid w:val="001B5010"/>
    <w:rsid w:val="001B5AB8"/>
    <w:rsid w:val="001B61E6"/>
    <w:rsid w:val="001B6424"/>
    <w:rsid w:val="001B6658"/>
    <w:rsid w:val="001B68CD"/>
    <w:rsid w:val="001B72CE"/>
    <w:rsid w:val="001B73D0"/>
    <w:rsid w:val="001B7761"/>
    <w:rsid w:val="001B7A48"/>
    <w:rsid w:val="001B7E4D"/>
    <w:rsid w:val="001B7E94"/>
    <w:rsid w:val="001C0251"/>
    <w:rsid w:val="001C05E1"/>
    <w:rsid w:val="001C1AAA"/>
    <w:rsid w:val="001C1E58"/>
    <w:rsid w:val="001C1EAB"/>
    <w:rsid w:val="001C3B97"/>
    <w:rsid w:val="001C4601"/>
    <w:rsid w:val="001C468A"/>
    <w:rsid w:val="001C46D8"/>
    <w:rsid w:val="001C4FA5"/>
    <w:rsid w:val="001C568D"/>
    <w:rsid w:val="001C5FDC"/>
    <w:rsid w:val="001C63E9"/>
    <w:rsid w:val="001C7043"/>
    <w:rsid w:val="001C7448"/>
    <w:rsid w:val="001C769B"/>
    <w:rsid w:val="001D06D1"/>
    <w:rsid w:val="001D0A18"/>
    <w:rsid w:val="001D0B48"/>
    <w:rsid w:val="001D1651"/>
    <w:rsid w:val="001D35A3"/>
    <w:rsid w:val="001D4852"/>
    <w:rsid w:val="001D4F99"/>
    <w:rsid w:val="001D6CC8"/>
    <w:rsid w:val="001D7092"/>
    <w:rsid w:val="001D77F5"/>
    <w:rsid w:val="001D7902"/>
    <w:rsid w:val="001D7EB3"/>
    <w:rsid w:val="001E011D"/>
    <w:rsid w:val="001E0689"/>
    <w:rsid w:val="001E07A1"/>
    <w:rsid w:val="001E0B04"/>
    <w:rsid w:val="001E11A7"/>
    <w:rsid w:val="001E1AAF"/>
    <w:rsid w:val="001E2817"/>
    <w:rsid w:val="001E2A50"/>
    <w:rsid w:val="001E3874"/>
    <w:rsid w:val="001E3C6D"/>
    <w:rsid w:val="001E419A"/>
    <w:rsid w:val="001E4320"/>
    <w:rsid w:val="001E4820"/>
    <w:rsid w:val="001E4AFA"/>
    <w:rsid w:val="001E4DAA"/>
    <w:rsid w:val="001E539A"/>
    <w:rsid w:val="001E5818"/>
    <w:rsid w:val="001E5D18"/>
    <w:rsid w:val="001E63DD"/>
    <w:rsid w:val="001E7357"/>
    <w:rsid w:val="001E74A3"/>
    <w:rsid w:val="001E7713"/>
    <w:rsid w:val="001E7916"/>
    <w:rsid w:val="001E7D3C"/>
    <w:rsid w:val="001F00A6"/>
    <w:rsid w:val="001F011E"/>
    <w:rsid w:val="001F0B1F"/>
    <w:rsid w:val="001F1BCB"/>
    <w:rsid w:val="001F2457"/>
    <w:rsid w:val="001F281B"/>
    <w:rsid w:val="001F3090"/>
    <w:rsid w:val="001F349D"/>
    <w:rsid w:val="001F34A0"/>
    <w:rsid w:val="001F34D3"/>
    <w:rsid w:val="001F366C"/>
    <w:rsid w:val="001F3942"/>
    <w:rsid w:val="001F42A3"/>
    <w:rsid w:val="001F4855"/>
    <w:rsid w:val="001F4A3F"/>
    <w:rsid w:val="001F4B1D"/>
    <w:rsid w:val="001F4D4E"/>
    <w:rsid w:val="001F58B8"/>
    <w:rsid w:val="001F620A"/>
    <w:rsid w:val="001F655A"/>
    <w:rsid w:val="001F65E9"/>
    <w:rsid w:val="001F6EEB"/>
    <w:rsid w:val="001F7C7B"/>
    <w:rsid w:val="00200195"/>
    <w:rsid w:val="002014B3"/>
    <w:rsid w:val="002014D6"/>
    <w:rsid w:val="00201F1D"/>
    <w:rsid w:val="00202D2A"/>
    <w:rsid w:val="00203493"/>
    <w:rsid w:val="00203B39"/>
    <w:rsid w:val="00203FBA"/>
    <w:rsid w:val="002045B1"/>
    <w:rsid w:val="0020486F"/>
    <w:rsid w:val="00204F5A"/>
    <w:rsid w:val="00205012"/>
    <w:rsid w:val="0020504D"/>
    <w:rsid w:val="0020528D"/>
    <w:rsid w:val="00205AC6"/>
    <w:rsid w:val="00205BB0"/>
    <w:rsid w:val="00205C87"/>
    <w:rsid w:val="00206192"/>
    <w:rsid w:val="00206AFA"/>
    <w:rsid w:val="00206F84"/>
    <w:rsid w:val="002070A9"/>
    <w:rsid w:val="00207B86"/>
    <w:rsid w:val="00210358"/>
    <w:rsid w:val="0021093C"/>
    <w:rsid w:val="00210DF1"/>
    <w:rsid w:val="002112EB"/>
    <w:rsid w:val="00212597"/>
    <w:rsid w:val="00212921"/>
    <w:rsid w:val="00212A43"/>
    <w:rsid w:val="002134F2"/>
    <w:rsid w:val="00213BA2"/>
    <w:rsid w:val="00214156"/>
    <w:rsid w:val="002142A3"/>
    <w:rsid w:val="00214704"/>
    <w:rsid w:val="0021473D"/>
    <w:rsid w:val="002169A8"/>
    <w:rsid w:val="0021777C"/>
    <w:rsid w:val="00217990"/>
    <w:rsid w:val="00220225"/>
    <w:rsid w:val="0022025D"/>
    <w:rsid w:val="002202B1"/>
    <w:rsid w:val="002204BA"/>
    <w:rsid w:val="002212EF"/>
    <w:rsid w:val="0022160F"/>
    <w:rsid w:val="00222699"/>
    <w:rsid w:val="002226A7"/>
    <w:rsid w:val="00223174"/>
    <w:rsid w:val="002233F7"/>
    <w:rsid w:val="0022382E"/>
    <w:rsid w:val="00223840"/>
    <w:rsid w:val="00223B1C"/>
    <w:rsid w:val="00223F64"/>
    <w:rsid w:val="00224000"/>
    <w:rsid w:val="00224E14"/>
    <w:rsid w:val="00225C99"/>
    <w:rsid w:val="00225CA1"/>
    <w:rsid w:val="00226BAD"/>
    <w:rsid w:val="0022738B"/>
    <w:rsid w:val="0023021F"/>
    <w:rsid w:val="00230683"/>
    <w:rsid w:val="002313D8"/>
    <w:rsid w:val="00231C85"/>
    <w:rsid w:val="00232CB2"/>
    <w:rsid w:val="0023307C"/>
    <w:rsid w:val="002332B0"/>
    <w:rsid w:val="002332D3"/>
    <w:rsid w:val="00233748"/>
    <w:rsid w:val="00234E19"/>
    <w:rsid w:val="00234EC8"/>
    <w:rsid w:val="002360F5"/>
    <w:rsid w:val="00236530"/>
    <w:rsid w:val="0023675F"/>
    <w:rsid w:val="00236DED"/>
    <w:rsid w:val="0024060C"/>
    <w:rsid w:val="00240A66"/>
    <w:rsid w:val="00240B28"/>
    <w:rsid w:val="00240BF5"/>
    <w:rsid w:val="00240D31"/>
    <w:rsid w:val="00240F14"/>
    <w:rsid w:val="00241A23"/>
    <w:rsid w:val="0024243F"/>
    <w:rsid w:val="00242773"/>
    <w:rsid w:val="00242C34"/>
    <w:rsid w:val="00243047"/>
    <w:rsid w:val="00243251"/>
    <w:rsid w:val="002432B8"/>
    <w:rsid w:val="00243324"/>
    <w:rsid w:val="002441ED"/>
    <w:rsid w:val="00245149"/>
    <w:rsid w:val="00245532"/>
    <w:rsid w:val="00245A4E"/>
    <w:rsid w:val="00246117"/>
    <w:rsid w:val="0024656B"/>
    <w:rsid w:val="00246A0B"/>
    <w:rsid w:val="00246F68"/>
    <w:rsid w:val="00247414"/>
    <w:rsid w:val="00247E15"/>
    <w:rsid w:val="00250574"/>
    <w:rsid w:val="0025126F"/>
    <w:rsid w:val="00251A8E"/>
    <w:rsid w:val="00251DC8"/>
    <w:rsid w:val="00251EAF"/>
    <w:rsid w:val="00251F79"/>
    <w:rsid w:val="00252206"/>
    <w:rsid w:val="0025522B"/>
    <w:rsid w:val="0025527E"/>
    <w:rsid w:val="002554E3"/>
    <w:rsid w:val="00255756"/>
    <w:rsid w:val="002559E0"/>
    <w:rsid w:val="00255C2C"/>
    <w:rsid w:val="00255E3B"/>
    <w:rsid w:val="00256796"/>
    <w:rsid w:val="00257242"/>
    <w:rsid w:val="00257A12"/>
    <w:rsid w:val="00257AEE"/>
    <w:rsid w:val="00257ED7"/>
    <w:rsid w:val="002604B6"/>
    <w:rsid w:val="0026124D"/>
    <w:rsid w:val="00261ED6"/>
    <w:rsid w:val="002623F7"/>
    <w:rsid w:val="002630DD"/>
    <w:rsid w:val="00263CB1"/>
    <w:rsid w:val="002644FA"/>
    <w:rsid w:val="00264668"/>
    <w:rsid w:val="002646CA"/>
    <w:rsid w:val="002647AE"/>
    <w:rsid w:val="00264C77"/>
    <w:rsid w:val="002651C2"/>
    <w:rsid w:val="00265272"/>
    <w:rsid w:val="00265523"/>
    <w:rsid w:val="0026648B"/>
    <w:rsid w:val="002668F4"/>
    <w:rsid w:val="002672F5"/>
    <w:rsid w:val="00267662"/>
    <w:rsid w:val="002679C3"/>
    <w:rsid w:val="00267A17"/>
    <w:rsid w:val="00270852"/>
    <w:rsid w:val="00271023"/>
    <w:rsid w:val="0027114F"/>
    <w:rsid w:val="0027270A"/>
    <w:rsid w:val="00272BA1"/>
    <w:rsid w:val="0027436A"/>
    <w:rsid w:val="00276BEE"/>
    <w:rsid w:val="002773A2"/>
    <w:rsid w:val="002805A7"/>
    <w:rsid w:val="0028098C"/>
    <w:rsid w:val="002810C2"/>
    <w:rsid w:val="002816C3"/>
    <w:rsid w:val="00281C15"/>
    <w:rsid w:val="00281D80"/>
    <w:rsid w:val="00281F02"/>
    <w:rsid w:val="00282A92"/>
    <w:rsid w:val="0028314E"/>
    <w:rsid w:val="0028343A"/>
    <w:rsid w:val="002838C2"/>
    <w:rsid w:val="00284F5D"/>
    <w:rsid w:val="0028541F"/>
    <w:rsid w:val="00287BF6"/>
    <w:rsid w:val="00287E53"/>
    <w:rsid w:val="00287EC4"/>
    <w:rsid w:val="00290199"/>
    <w:rsid w:val="0029038D"/>
    <w:rsid w:val="00290AD5"/>
    <w:rsid w:val="0029144B"/>
    <w:rsid w:val="0029252D"/>
    <w:rsid w:val="00292924"/>
    <w:rsid w:val="002929CF"/>
    <w:rsid w:val="0029316F"/>
    <w:rsid w:val="00293C8D"/>
    <w:rsid w:val="002947AA"/>
    <w:rsid w:val="0029527B"/>
    <w:rsid w:val="0029535D"/>
    <w:rsid w:val="00295602"/>
    <w:rsid w:val="00296553"/>
    <w:rsid w:val="00296586"/>
    <w:rsid w:val="00296E21"/>
    <w:rsid w:val="00297174"/>
    <w:rsid w:val="002A0453"/>
    <w:rsid w:val="002A04C4"/>
    <w:rsid w:val="002A06D8"/>
    <w:rsid w:val="002A0B37"/>
    <w:rsid w:val="002A0B5E"/>
    <w:rsid w:val="002A12DE"/>
    <w:rsid w:val="002A27B9"/>
    <w:rsid w:val="002A32B2"/>
    <w:rsid w:val="002A36F7"/>
    <w:rsid w:val="002A4023"/>
    <w:rsid w:val="002A4BD3"/>
    <w:rsid w:val="002A4E7B"/>
    <w:rsid w:val="002A4FF0"/>
    <w:rsid w:val="002A55D9"/>
    <w:rsid w:val="002A5F13"/>
    <w:rsid w:val="002A6223"/>
    <w:rsid w:val="002A6465"/>
    <w:rsid w:val="002A64F4"/>
    <w:rsid w:val="002A6BBE"/>
    <w:rsid w:val="002A6DA2"/>
    <w:rsid w:val="002A70BA"/>
    <w:rsid w:val="002A73F4"/>
    <w:rsid w:val="002A7B13"/>
    <w:rsid w:val="002B036D"/>
    <w:rsid w:val="002B0AB2"/>
    <w:rsid w:val="002B0DA1"/>
    <w:rsid w:val="002B105C"/>
    <w:rsid w:val="002B1BDE"/>
    <w:rsid w:val="002B1E85"/>
    <w:rsid w:val="002B2930"/>
    <w:rsid w:val="002B2B2A"/>
    <w:rsid w:val="002B2BE5"/>
    <w:rsid w:val="002B39E6"/>
    <w:rsid w:val="002B4048"/>
    <w:rsid w:val="002C0CCF"/>
    <w:rsid w:val="002C13E8"/>
    <w:rsid w:val="002C155B"/>
    <w:rsid w:val="002C1DAD"/>
    <w:rsid w:val="002C1E91"/>
    <w:rsid w:val="002C2EE2"/>
    <w:rsid w:val="002C2F0F"/>
    <w:rsid w:val="002C3006"/>
    <w:rsid w:val="002C3282"/>
    <w:rsid w:val="002C3DC5"/>
    <w:rsid w:val="002C4348"/>
    <w:rsid w:val="002C45D6"/>
    <w:rsid w:val="002C4669"/>
    <w:rsid w:val="002C539E"/>
    <w:rsid w:val="002C561B"/>
    <w:rsid w:val="002C5A19"/>
    <w:rsid w:val="002C5FD5"/>
    <w:rsid w:val="002C701F"/>
    <w:rsid w:val="002C769D"/>
    <w:rsid w:val="002C79E6"/>
    <w:rsid w:val="002D09C9"/>
    <w:rsid w:val="002D0B39"/>
    <w:rsid w:val="002D0CBC"/>
    <w:rsid w:val="002D107C"/>
    <w:rsid w:val="002D1F01"/>
    <w:rsid w:val="002D3165"/>
    <w:rsid w:val="002D31D8"/>
    <w:rsid w:val="002D348A"/>
    <w:rsid w:val="002D362B"/>
    <w:rsid w:val="002D4199"/>
    <w:rsid w:val="002D520A"/>
    <w:rsid w:val="002D54B4"/>
    <w:rsid w:val="002D5AB0"/>
    <w:rsid w:val="002D5D50"/>
    <w:rsid w:val="002E0A73"/>
    <w:rsid w:val="002E0AF8"/>
    <w:rsid w:val="002E110C"/>
    <w:rsid w:val="002E18C9"/>
    <w:rsid w:val="002E1AED"/>
    <w:rsid w:val="002E1B3A"/>
    <w:rsid w:val="002E1F0C"/>
    <w:rsid w:val="002E263E"/>
    <w:rsid w:val="002E2A7D"/>
    <w:rsid w:val="002E2F6D"/>
    <w:rsid w:val="002E3277"/>
    <w:rsid w:val="002E41AF"/>
    <w:rsid w:val="002E4C8A"/>
    <w:rsid w:val="002E5E7B"/>
    <w:rsid w:val="002E604B"/>
    <w:rsid w:val="002E62CC"/>
    <w:rsid w:val="002E6BE0"/>
    <w:rsid w:val="002E77EA"/>
    <w:rsid w:val="002E7F61"/>
    <w:rsid w:val="002F011D"/>
    <w:rsid w:val="002F0B9F"/>
    <w:rsid w:val="002F3288"/>
    <w:rsid w:val="002F38EB"/>
    <w:rsid w:val="002F3C68"/>
    <w:rsid w:val="002F445B"/>
    <w:rsid w:val="002F4CC2"/>
    <w:rsid w:val="002F548A"/>
    <w:rsid w:val="002F668E"/>
    <w:rsid w:val="002F7058"/>
    <w:rsid w:val="002F7293"/>
    <w:rsid w:val="002F737B"/>
    <w:rsid w:val="002F76EB"/>
    <w:rsid w:val="002F782F"/>
    <w:rsid w:val="002F788A"/>
    <w:rsid w:val="002F7BF5"/>
    <w:rsid w:val="002F7CD4"/>
    <w:rsid w:val="003006E8"/>
    <w:rsid w:val="00300AF1"/>
    <w:rsid w:val="00300D12"/>
    <w:rsid w:val="00301087"/>
    <w:rsid w:val="003010EA"/>
    <w:rsid w:val="00301122"/>
    <w:rsid w:val="00301D2E"/>
    <w:rsid w:val="00302332"/>
    <w:rsid w:val="003023AD"/>
    <w:rsid w:val="00302B3D"/>
    <w:rsid w:val="00302BB4"/>
    <w:rsid w:val="00303283"/>
    <w:rsid w:val="0030333B"/>
    <w:rsid w:val="00303D57"/>
    <w:rsid w:val="003041C1"/>
    <w:rsid w:val="00304AE7"/>
    <w:rsid w:val="00304CF8"/>
    <w:rsid w:val="00304E5D"/>
    <w:rsid w:val="003057D8"/>
    <w:rsid w:val="003068C6"/>
    <w:rsid w:val="0030727F"/>
    <w:rsid w:val="003076F6"/>
    <w:rsid w:val="0030788E"/>
    <w:rsid w:val="00310862"/>
    <w:rsid w:val="003108F1"/>
    <w:rsid w:val="003109C4"/>
    <w:rsid w:val="00310BA6"/>
    <w:rsid w:val="00311CB2"/>
    <w:rsid w:val="003127D5"/>
    <w:rsid w:val="00312AA7"/>
    <w:rsid w:val="00312EAB"/>
    <w:rsid w:val="003131F0"/>
    <w:rsid w:val="00313330"/>
    <w:rsid w:val="00313493"/>
    <w:rsid w:val="00313CC0"/>
    <w:rsid w:val="00313D23"/>
    <w:rsid w:val="00313D9B"/>
    <w:rsid w:val="00315A21"/>
    <w:rsid w:val="00315B50"/>
    <w:rsid w:val="00316675"/>
    <w:rsid w:val="00316D8B"/>
    <w:rsid w:val="0031788D"/>
    <w:rsid w:val="00320626"/>
    <w:rsid w:val="00320B09"/>
    <w:rsid w:val="00320BAF"/>
    <w:rsid w:val="00321295"/>
    <w:rsid w:val="00321BC2"/>
    <w:rsid w:val="00322892"/>
    <w:rsid w:val="0032321A"/>
    <w:rsid w:val="003236A1"/>
    <w:rsid w:val="003236D6"/>
    <w:rsid w:val="00323D0C"/>
    <w:rsid w:val="0032472B"/>
    <w:rsid w:val="003250F5"/>
    <w:rsid w:val="00326018"/>
    <w:rsid w:val="003261AA"/>
    <w:rsid w:val="0032647B"/>
    <w:rsid w:val="00327174"/>
    <w:rsid w:val="003273A4"/>
    <w:rsid w:val="00327420"/>
    <w:rsid w:val="003300EE"/>
    <w:rsid w:val="003307AB"/>
    <w:rsid w:val="00330AD1"/>
    <w:rsid w:val="0033208E"/>
    <w:rsid w:val="003339C2"/>
    <w:rsid w:val="00334EC0"/>
    <w:rsid w:val="0033538F"/>
    <w:rsid w:val="00336523"/>
    <w:rsid w:val="00336765"/>
    <w:rsid w:val="0033736E"/>
    <w:rsid w:val="00337BEB"/>
    <w:rsid w:val="00337EE1"/>
    <w:rsid w:val="003403AD"/>
    <w:rsid w:val="00340842"/>
    <w:rsid w:val="003409DF"/>
    <w:rsid w:val="0034112F"/>
    <w:rsid w:val="003414D6"/>
    <w:rsid w:val="00342CF6"/>
    <w:rsid w:val="00343F90"/>
    <w:rsid w:val="00344082"/>
    <w:rsid w:val="0034463C"/>
    <w:rsid w:val="00344BA5"/>
    <w:rsid w:val="00345321"/>
    <w:rsid w:val="00345E23"/>
    <w:rsid w:val="003474EE"/>
    <w:rsid w:val="003504F5"/>
    <w:rsid w:val="00350D21"/>
    <w:rsid w:val="003518DB"/>
    <w:rsid w:val="003519C2"/>
    <w:rsid w:val="00352C3A"/>
    <w:rsid w:val="00352CFB"/>
    <w:rsid w:val="00353363"/>
    <w:rsid w:val="003534EA"/>
    <w:rsid w:val="0035353E"/>
    <w:rsid w:val="0035395D"/>
    <w:rsid w:val="00353DA2"/>
    <w:rsid w:val="003545AA"/>
    <w:rsid w:val="003546E0"/>
    <w:rsid w:val="003562DB"/>
    <w:rsid w:val="003566C5"/>
    <w:rsid w:val="00356A78"/>
    <w:rsid w:val="0036021B"/>
    <w:rsid w:val="0036159F"/>
    <w:rsid w:val="00361C4E"/>
    <w:rsid w:val="003627CC"/>
    <w:rsid w:val="0036336E"/>
    <w:rsid w:val="003634EB"/>
    <w:rsid w:val="00363F1D"/>
    <w:rsid w:val="0036405D"/>
    <w:rsid w:val="00364439"/>
    <w:rsid w:val="00364846"/>
    <w:rsid w:val="003656E7"/>
    <w:rsid w:val="003668D0"/>
    <w:rsid w:val="003676D1"/>
    <w:rsid w:val="00367F83"/>
    <w:rsid w:val="0037081A"/>
    <w:rsid w:val="00370E6A"/>
    <w:rsid w:val="00371636"/>
    <w:rsid w:val="00371F43"/>
    <w:rsid w:val="003734EE"/>
    <w:rsid w:val="003737C9"/>
    <w:rsid w:val="00373A64"/>
    <w:rsid w:val="00373BD3"/>
    <w:rsid w:val="00374D95"/>
    <w:rsid w:val="003750E8"/>
    <w:rsid w:val="0037578B"/>
    <w:rsid w:val="00376082"/>
    <w:rsid w:val="00376175"/>
    <w:rsid w:val="003763A7"/>
    <w:rsid w:val="003771AF"/>
    <w:rsid w:val="00377365"/>
    <w:rsid w:val="00377BBE"/>
    <w:rsid w:val="00377C39"/>
    <w:rsid w:val="00377DC5"/>
    <w:rsid w:val="00377F0D"/>
    <w:rsid w:val="003801EF"/>
    <w:rsid w:val="00380DE8"/>
    <w:rsid w:val="0038192C"/>
    <w:rsid w:val="00381A4E"/>
    <w:rsid w:val="00381B25"/>
    <w:rsid w:val="003831D9"/>
    <w:rsid w:val="00383A4B"/>
    <w:rsid w:val="00385CFD"/>
    <w:rsid w:val="00386740"/>
    <w:rsid w:val="00386924"/>
    <w:rsid w:val="00386A32"/>
    <w:rsid w:val="00386C20"/>
    <w:rsid w:val="003871E5"/>
    <w:rsid w:val="0038757D"/>
    <w:rsid w:val="00387899"/>
    <w:rsid w:val="00390032"/>
    <w:rsid w:val="003904FB"/>
    <w:rsid w:val="0039060E"/>
    <w:rsid w:val="00390949"/>
    <w:rsid w:val="00390B00"/>
    <w:rsid w:val="003910AE"/>
    <w:rsid w:val="003922B9"/>
    <w:rsid w:val="003923FF"/>
    <w:rsid w:val="00395290"/>
    <w:rsid w:val="0039589F"/>
    <w:rsid w:val="00396096"/>
    <w:rsid w:val="00396450"/>
    <w:rsid w:val="003968BC"/>
    <w:rsid w:val="00397A9F"/>
    <w:rsid w:val="00397EB2"/>
    <w:rsid w:val="003A0181"/>
    <w:rsid w:val="003A031C"/>
    <w:rsid w:val="003A0488"/>
    <w:rsid w:val="003A117A"/>
    <w:rsid w:val="003A1517"/>
    <w:rsid w:val="003A1D1A"/>
    <w:rsid w:val="003A1F02"/>
    <w:rsid w:val="003A295D"/>
    <w:rsid w:val="003A2A25"/>
    <w:rsid w:val="003A2C35"/>
    <w:rsid w:val="003A2DFA"/>
    <w:rsid w:val="003A2F48"/>
    <w:rsid w:val="003A363F"/>
    <w:rsid w:val="003A3CAE"/>
    <w:rsid w:val="003A3EE7"/>
    <w:rsid w:val="003A4105"/>
    <w:rsid w:val="003A4A67"/>
    <w:rsid w:val="003A4BF3"/>
    <w:rsid w:val="003A4FA1"/>
    <w:rsid w:val="003A555E"/>
    <w:rsid w:val="003A6658"/>
    <w:rsid w:val="003A70CB"/>
    <w:rsid w:val="003A793D"/>
    <w:rsid w:val="003A7F60"/>
    <w:rsid w:val="003B04DE"/>
    <w:rsid w:val="003B0B65"/>
    <w:rsid w:val="003B196F"/>
    <w:rsid w:val="003B1F5D"/>
    <w:rsid w:val="003B26C0"/>
    <w:rsid w:val="003B2B25"/>
    <w:rsid w:val="003B2D22"/>
    <w:rsid w:val="003B2F82"/>
    <w:rsid w:val="003B35EF"/>
    <w:rsid w:val="003B39D4"/>
    <w:rsid w:val="003B3F44"/>
    <w:rsid w:val="003B41F3"/>
    <w:rsid w:val="003B435F"/>
    <w:rsid w:val="003B480F"/>
    <w:rsid w:val="003B49C4"/>
    <w:rsid w:val="003B56E9"/>
    <w:rsid w:val="003B5C48"/>
    <w:rsid w:val="003B6872"/>
    <w:rsid w:val="003B6F31"/>
    <w:rsid w:val="003B6F3A"/>
    <w:rsid w:val="003B70FF"/>
    <w:rsid w:val="003B7310"/>
    <w:rsid w:val="003B7C54"/>
    <w:rsid w:val="003B7ECD"/>
    <w:rsid w:val="003C0764"/>
    <w:rsid w:val="003C0CCE"/>
    <w:rsid w:val="003C1484"/>
    <w:rsid w:val="003C19D2"/>
    <w:rsid w:val="003C1DF4"/>
    <w:rsid w:val="003C233E"/>
    <w:rsid w:val="003C288B"/>
    <w:rsid w:val="003C2B52"/>
    <w:rsid w:val="003C2B71"/>
    <w:rsid w:val="003C2D4F"/>
    <w:rsid w:val="003C3279"/>
    <w:rsid w:val="003C381A"/>
    <w:rsid w:val="003C42B4"/>
    <w:rsid w:val="003C4B70"/>
    <w:rsid w:val="003C4D27"/>
    <w:rsid w:val="003C524B"/>
    <w:rsid w:val="003C65A0"/>
    <w:rsid w:val="003C6776"/>
    <w:rsid w:val="003C6A3D"/>
    <w:rsid w:val="003C7546"/>
    <w:rsid w:val="003C7D61"/>
    <w:rsid w:val="003D01E0"/>
    <w:rsid w:val="003D0663"/>
    <w:rsid w:val="003D116C"/>
    <w:rsid w:val="003D1322"/>
    <w:rsid w:val="003D1698"/>
    <w:rsid w:val="003D1C84"/>
    <w:rsid w:val="003D202C"/>
    <w:rsid w:val="003D2049"/>
    <w:rsid w:val="003D213A"/>
    <w:rsid w:val="003D24E8"/>
    <w:rsid w:val="003D2705"/>
    <w:rsid w:val="003D2772"/>
    <w:rsid w:val="003D2F61"/>
    <w:rsid w:val="003D406E"/>
    <w:rsid w:val="003D42DA"/>
    <w:rsid w:val="003D43BB"/>
    <w:rsid w:val="003D4826"/>
    <w:rsid w:val="003D4B29"/>
    <w:rsid w:val="003D4BE8"/>
    <w:rsid w:val="003D4DA8"/>
    <w:rsid w:val="003D5865"/>
    <w:rsid w:val="003D64B2"/>
    <w:rsid w:val="003D64EE"/>
    <w:rsid w:val="003D665B"/>
    <w:rsid w:val="003D716F"/>
    <w:rsid w:val="003D733C"/>
    <w:rsid w:val="003D7598"/>
    <w:rsid w:val="003D7F97"/>
    <w:rsid w:val="003E0193"/>
    <w:rsid w:val="003E03FC"/>
    <w:rsid w:val="003E0978"/>
    <w:rsid w:val="003E2067"/>
    <w:rsid w:val="003E29FE"/>
    <w:rsid w:val="003E2FBC"/>
    <w:rsid w:val="003E3748"/>
    <w:rsid w:val="003E38F8"/>
    <w:rsid w:val="003E3F58"/>
    <w:rsid w:val="003E4E89"/>
    <w:rsid w:val="003E4EA0"/>
    <w:rsid w:val="003E53E3"/>
    <w:rsid w:val="003E57C7"/>
    <w:rsid w:val="003E5D10"/>
    <w:rsid w:val="003E632B"/>
    <w:rsid w:val="003E6912"/>
    <w:rsid w:val="003E7103"/>
    <w:rsid w:val="003E741F"/>
    <w:rsid w:val="003E78E8"/>
    <w:rsid w:val="003E7C1B"/>
    <w:rsid w:val="003F13EE"/>
    <w:rsid w:val="003F19B9"/>
    <w:rsid w:val="003F2417"/>
    <w:rsid w:val="003F33D4"/>
    <w:rsid w:val="003F4F7D"/>
    <w:rsid w:val="003F51C1"/>
    <w:rsid w:val="003F5C7C"/>
    <w:rsid w:val="003F66C1"/>
    <w:rsid w:val="003F73FF"/>
    <w:rsid w:val="003F74F7"/>
    <w:rsid w:val="003F79CB"/>
    <w:rsid w:val="003F7CCA"/>
    <w:rsid w:val="00400910"/>
    <w:rsid w:val="00400B41"/>
    <w:rsid w:val="00401498"/>
    <w:rsid w:val="00401B98"/>
    <w:rsid w:val="00402260"/>
    <w:rsid w:val="004029FF"/>
    <w:rsid w:val="00402BC2"/>
    <w:rsid w:val="00402BE8"/>
    <w:rsid w:val="004035E6"/>
    <w:rsid w:val="00403E8D"/>
    <w:rsid w:val="00404347"/>
    <w:rsid w:val="00404E3A"/>
    <w:rsid w:val="00405737"/>
    <w:rsid w:val="00405825"/>
    <w:rsid w:val="00406C0A"/>
    <w:rsid w:val="00406DE2"/>
    <w:rsid w:val="0040739D"/>
    <w:rsid w:val="004075A7"/>
    <w:rsid w:val="00407BE2"/>
    <w:rsid w:val="004103CB"/>
    <w:rsid w:val="0041183C"/>
    <w:rsid w:val="00411F5C"/>
    <w:rsid w:val="004121F3"/>
    <w:rsid w:val="00412685"/>
    <w:rsid w:val="0041271D"/>
    <w:rsid w:val="00412872"/>
    <w:rsid w:val="00412A8A"/>
    <w:rsid w:val="00413613"/>
    <w:rsid w:val="0041400A"/>
    <w:rsid w:val="0041447D"/>
    <w:rsid w:val="00414AF7"/>
    <w:rsid w:val="0041574A"/>
    <w:rsid w:val="00416732"/>
    <w:rsid w:val="00416ACF"/>
    <w:rsid w:val="00416C60"/>
    <w:rsid w:val="00417806"/>
    <w:rsid w:val="00417AC8"/>
    <w:rsid w:val="00417CDB"/>
    <w:rsid w:val="0042025C"/>
    <w:rsid w:val="004210BB"/>
    <w:rsid w:val="00422167"/>
    <w:rsid w:val="004230A5"/>
    <w:rsid w:val="004235CB"/>
    <w:rsid w:val="004241FD"/>
    <w:rsid w:val="0042428C"/>
    <w:rsid w:val="004249D5"/>
    <w:rsid w:val="004263AD"/>
    <w:rsid w:val="004264F5"/>
    <w:rsid w:val="0042687E"/>
    <w:rsid w:val="00426E3E"/>
    <w:rsid w:val="00427474"/>
    <w:rsid w:val="00427BFB"/>
    <w:rsid w:val="00427F05"/>
    <w:rsid w:val="0043033D"/>
    <w:rsid w:val="00430526"/>
    <w:rsid w:val="00430940"/>
    <w:rsid w:val="00431462"/>
    <w:rsid w:val="00432916"/>
    <w:rsid w:val="00433084"/>
    <w:rsid w:val="0043315C"/>
    <w:rsid w:val="0043327C"/>
    <w:rsid w:val="00433D63"/>
    <w:rsid w:val="00433DB2"/>
    <w:rsid w:val="004346FC"/>
    <w:rsid w:val="0043471F"/>
    <w:rsid w:val="00434AD7"/>
    <w:rsid w:val="00434C4A"/>
    <w:rsid w:val="00434DB6"/>
    <w:rsid w:val="00435198"/>
    <w:rsid w:val="004352C6"/>
    <w:rsid w:val="004352CA"/>
    <w:rsid w:val="004353EF"/>
    <w:rsid w:val="0043546F"/>
    <w:rsid w:val="00435A2D"/>
    <w:rsid w:val="00435AD7"/>
    <w:rsid w:val="00435F49"/>
    <w:rsid w:val="00436611"/>
    <w:rsid w:val="00436803"/>
    <w:rsid w:val="00436E4A"/>
    <w:rsid w:val="00436E93"/>
    <w:rsid w:val="00437049"/>
    <w:rsid w:val="0043759C"/>
    <w:rsid w:val="00437830"/>
    <w:rsid w:val="00437CFD"/>
    <w:rsid w:val="00437E52"/>
    <w:rsid w:val="00440915"/>
    <w:rsid w:val="004418C1"/>
    <w:rsid w:val="00441A36"/>
    <w:rsid w:val="00441F83"/>
    <w:rsid w:val="004435E2"/>
    <w:rsid w:val="004442B5"/>
    <w:rsid w:val="00444CB0"/>
    <w:rsid w:val="00444FB9"/>
    <w:rsid w:val="00445755"/>
    <w:rsid w:val="0044617F"/>
    <w:rsid w:val="0044658C"/>
    <w:rsid w:val="00446CB2"/>
    <w:rsid w:val="004476DA"/>
    <w:rsid w:val="00447B75"/>
    <w:rsid w:val="00447E4E"/>
    <w:rsid w:val="004503EC"/>
    <w:rsid w:val="00450E50"/>
    <w:rsid w:val="00453C92"/>
    <w:rsid w:val="00453DF5"/>
    <w:rsid w:val="00454648"/>
    <w:rsid w:val="00454D2A"/>
    <w:rsid w:val="00455FB2"/>
    <w:rsid w:val="00456772"/>
    <w:rsid w:val="00456858"/>
    <w:rsid w:val="00456D52"/>
    <w:rsid w:val="00457473"/>
    <w:rsid w:val="00457545"/>
    <w:rsid w:val="004578EA"/>
    <w:rsid w:val="0046033B"/>
    <w:rsid w:val="00460B02"/>
    <w:rsid w:val="004612D6"/>
    <w:rsid w:val="0046137A"/>
    <w:rsid w:val="004613D5"/>
    <w:rsid w:val="00461A52"/>
    <w:rsid w:val="00461A6F"/>
    <w:rsid w:val="0046211C"/>
    <w:rsid w:val="004630F8"/>
    <w:rsid w:val="0046452B"/>
    <w:rsid w:val="00466FD3"/>
    <w:rsid w:val="0046798B"/>
    <w:rsid w:val="00467FDA"/>
    <w:rsid w:val="0047004E"/>
    <w:rsid w:val="004704B8"/>
    <w:rsid w:val="00470645"/>
    <w:rsid w:val="00470B3A"/>
    <w:rsid w:val="00471574"/>
    <w:rsid w:val="004718C5"/>
    <w:rsid w:val="004726BC"/>
    <w:rsid w:val="00472A80"/>
    <w:rsid w:val="0047361C"/>
    <w:rsid w:val="00473E8E"/>
    <w:rsid w:val="00474559"/>
    <w:rsid w:val="004745F5"/>
    <w:rsid w:val="004747C1"/>
    <w:rsid w:val="004753A0"/>
    <w:rsid w:val="00475D2E"/>
    <w:rsid w:val="00476D0A"/>
    <w:rsid w:val="00477810"/>
    <w:rsid w:val="00477817"/>
    <w:rsid w:val="00477883"/>
    <w:rsid w:val="004778A0"/>
    <w:rsid w:val="00477A6B"/>
    <w:rsid w:val="00477AE9"/>
    <w:rsid w:val="00477AF6"/>
    <w:rsid w:val="0048013F"/>
    <w:rsid w:val="00480C40"/>
    <w:rsid w:val="0048101C"/>
    <w:rsid w:val="004811E5"/>
    <w:rsid w:val="00482950"/>
    <w:rsid w:val="004829E6"/>
    <w:rsid w:val="00482BE8"/>
    <w:rsid w:val="004845D4"/>
    <w:rsid w:val="00484756"/>
    <w:rsid w:val="0048492E"/>
    <w:rsid w:val="00484E8C"/>
    <w:rsid w:val="004851F8"/>
    <w:rsid w:val="004855B8"/>
    <w:rsid w:val="004857D0"/>
    <w:rsid w:val="0048596A"/>
    <w:rsid w:val="00487C98"/>
    <w:rsid w:val="00490874"/>
    <w:rsid w:val="00491D90"/>
    <w:rsid w:val="0049238B"/>
    <w:rsid w:val="00492BD3"/>
    <w:rsid w:val="00493022"/>
    <w:rsid w:val="00494264"/>
    <w:rsid w:val="00494832"/>
    <w:rsid w:val="0049483C"/>
    <w:rsid w:val="004951D4"/>
    <w:rsid w:val="004955B4"/>
    <w:rsid w:val="00496444"/>
    <w:rsid w:val="00496683"/>
    <w:rsid w:val="0049687F"/>
    <w:rsid w:val="00496B6C"/>
    <w:rsid w:val="00496F34"/>
    <w:rsid w:val="00496FC0"/>
    <w:rsid w:val="0049742A"/>
    <w:rsid w:val="00497E24"/>
    <w:rsid w:val="004A02B0"/>
    <w:rsid w:val="004A08D0"/>
    <w:rsid w:val="004A0AF9"/>
    <w:rsid w:val="004A1104"/>
    <w:rsid w:val="004A1171"/>
    <w:rsid w:val="004A125C"/>
    <w:rsid w:val="004A136F"/>
    <w:rsid w:val="004A2014"/>
    <w:rsid w:val="004A2386"/>
    <w:rsid w:val="004A3654"/>
    <w:rsid w:val="004A429B"/>
    <w:rsid w:val="004A430D"/>
    <w:rsid w:val="004A4566"/>
    <w:rsid w:val="004A5051"/>
    <w:rsid w:val="004A569F"/>
    <w:rsid w:val="004A5D9F"/>
    <w:rsid w:val="004A5E2E"/>
    <w:rsid w:val="004A6148"/>
    <w:rsid w:val="004A68FF"/>
    <w:rsid w:val="004B039D"/>
    <w:rsid w:val="004B07BF"/>
    <w:rsid w:val="004B0929"/>
    <w:rsid w:val="004B119F"/>
    <w:rsid w:val="004B1782"/>
    <w:rsid w:val="004B17E9"/>
    <w:rsid w:val="004B5100"/>
    <w:rsid w:val="004B5A97"/>
    <w:rsid w:val="004B5AC3"/>
    <w:rsid w:val="004B5C36"/>
    <w:rsid w:val="004B5D33"/>
    <w:rsid w:val="004B6AC8"/>
    <w:rsid w:val="004B72EF"/>
    <w:rsid w:val="004C0069"/>
    <w:rsid w:val="004C0516"/>
    <w:rsid w:val="004C121A"/>
    <w:rsid w:val="004C171B"/>
    <w:rsid w:val="004C1AE1"/>
    <w:rsid w:val="004C1E7B"/>
    <w:rsid w:val="004C2169"/>
    <w:rsid w:val="004C23CC"/>
    <w:rsid w:val="004C2788"/>
    <w:rsid w:val="004C28A9"/>
    <w:rsid w:val="004C29EC"/>
    <w:rsid w:val="004C2C24"/>
    <w:rsid w:val="004C2E09"/>
    <w:rsid w:val="004C2E4D"/>
    <w:rsid w:val="004C3850"/>
    <w:rsid w:val="004C3ABC"/>
    <w:rsid w:val="004C3F62"/>
    <w:rsid w:val="004C4BC6"/>
    <w:rsid w:val="004C4F80"/>
    <w:rsid w:val="004C59A0"/>
    <w:rsid w:val="004C5EED"/>
    <w:rsid w:val="004C61D7"/>
    <w:rsid w:val="004C6D5F"/>
    <w:rsid w:val="004C6F72"/>
    <w:rsid w:val="004D0032"/>
    <w:rsid w:val="004D06B0"/>
    <w:rsid w:val="004D23C6"/>
    <w:rsid w:val="004D293A"/>
    <w:rsid w:val="004D2BE6"/>
    <w:rsid w:val="004D334B"/>
    <w:rsid w:val="004D4979"/>
    <w:rsid w:val="004D51CD"/>
    <w:rsid w:val="004D542D"/>
    <w:rsid w:val="004D628A"/>
    <w:rsid w:val="004D64C0"/>
    <w:rsid w:val="004D669E"/>
    <w:rsid w:val="004D6AAD"/>
    <w:rsid w:val="004D6B10"/>
    <w:rsid w:val="004D6CA3"/>
    <w:rsid w:val="004D6D60"/>
    <w:rsid w:val="004D6F29"/>
    <w:rsid w:val="004D6FD4"/>
    <w:rsid w:val="004D7274"/>
    <w:rsid w:val="004E030F"/>
    <w:rsid w:val="004E0518"/>
    <w:rsid w:val="004E0774"/>
    <w:rsid w:val="004E0AD9"/>
    <w:rsid w:val="004E0FA9"/>
    <w:rsid w:val="004E10D8"/>
    <w:rsid w:val="004E11F7"/>
    <w:rsid w:val="004E16F2"/>
    <w:rsid w:val="004E23AA"/>
    <w:rsid w:val="004E248E"/>
    <w:rsid w:val="004E24A2"/>
    <w:rsid w:val="004E2939"/>
    <w:rsid w:val="004E298D"/>
    <w:rsid w:val="004E2B93"/>
    <w:rsid w:val="004E2EB9"/>
    <w:rsid w:val="004E2F46"/>
    <w:rsid w:val="004E347D"/>
    <w:rsid w:val="004E3FB8"/>
    <w:rsid w:val="004E3FCE"/>
    <w:rsid w:val="004E4964"/>
    <w:rsid w:val="004E4B77"/>
    <w:rsid w:val="004E4B7D"/>
    <w:rsid w:val="004E55C3"/>
    <w:rsid w:val="004E58F8"/>
    <w:rsid w:val="004E657C"/>
    <w:rsid w:val="004E6880"/>
    <w:rsid w:val="004E7A4A"/>
    <w:rsid w:val="004F113B"/>
    <w:rsid w:val="004F1242"/>
    <w:rsid w:val="004F1A17"/>
    <w:rsid w:val="004F3164"/>
    <w:rsid w:val="004F3D0B"/>
    <w:rsid w:val="004F3E95"/>
    <w:rsid w:val="004F3F61"/>
    <w:rsid w:val="004F3F7F"/>
    <w:rsid w:val="004F43E1"/>
    <w:rsid w:val="004F48D9"/>
    <w:rsid w:val="004F49F3"/>
    <w:rsid w:val="004F5984"/>
    <w:rsid w:val="004F5A66"/>
    <w:rsid w:val="004F5AF1"/>
    <w:rsid w:val="004F604A"/>
    <w:rsid w:val="004F65F5"/>
    <w:rsid w:val="004F669B"/>
    <w:rsid w:val="004F6821"/>
    <w:rsid w:val="004F6DAD"/>
    <w:rsid w:val="004F7291"/>
    <w:rsid w:val="004F7619"/>
    <w:rsid w:val="004F7CB6"/>
    <w:rsid w:val="004F7F90"/>
    <w:rsid w:val="005002DB"/>
    <w:rsid w:val="0050071F"/>
    <w:rsid w:val="00501527"/>
    <w:rsid w:val="00501F8A"/>
    <w:rsid w:val="00502B1A"/>
    <w:rsid w:val="00502BD0"/>
    <w:rsid w:val="00502C3C"/>
    <w:rsid w:val="005034E1"/>
    <w:rsid w:val="0050409C"/>
    <w:rsid w:val="005045E3"/>
    <w:rsid w:val="0050475C"/>
    <w:rsid w:val="00504D3D"/>
    <w:rsid w:val="00505688"/>
    <w:rsid w:val="005058DF"/>
    <w:rsid w:val="00505E43"/>
    <w:rsid w:val="005063C2"/>
    <w:rsid w:val="00506E55"/>
    <w:rsid w:val="0050705E"/>
    <w:rsid w:val="00507B13"/>
    <w:rsid w:val="00507CF4"/>
    <w:rsid w:val="0051003B"/>
    <w:rsid w:val="005103EC"/>
    <w:rsid w:val="00511552"/>
    <w:rsid w:val="005118A2"/>
    <w:rsid w:val="00511DB1"/>
    <w:rsid w:val="005129BA"/>
    <w:rsid w:val="005130E4"/>
    <w:rsid w:val="005134E7"/>
    <w:rsid w:val="00513AC2"/>
    <w:rsid w:val="00513B9A"/>
    <w:rsid w:val="00513CB8"/>
    <w:rsid w:val="0051403F"/>
    <w:rsid w:val="00514A91"/>
    <w:rsid w:val="00514F2B"/>
    <w:rsid w:val="0051540F"/>
    <w:rsid w:val="0051555F"/>
    <w:rsid w:val="00515FAE"/>
    <w:rsid w:val="00516389"/>
    <w:rsid w:val="00516466"/>
    <w:rsid w:val="00516471"/>
    <w:rsid w:val="00516737"/>
    <w:rsid w:val="00516B09"/>
    <w:rsid w:val="005175CA"/>
    <w:rsid w:val="0051781C"/>
    <w:rsid w:val="00517B3F"/>
    <w:rsid w:val="00517C03"/>
    <w:rsid w:val="005200E8"/>
    <w:rsid w:val="00520487"/>
    <w:rsid w:val="00520584"/>
    <w:rsid w:val="0052172C"/>
    <w:rsid w:val="005217B3"/>
    <w:rsid w:val="00521B47"/>
    <w:rsid w:val="005229D0"/>
    <w:rsid w:val="00522E32"/>
    <w:rsid w:val="00523AE2"/>
    <w:rsid w:val="00523D67"/>
    <w:rsid w:val="00524926"/>
    <w:rsid w:val="00524C0E"/>
    <w:rsid w:val="00524C62"/>
    <w:rsid w:val="00524E96"/>
    <w:rsid w:val="005251D4"/>
    <w:rsid w:val="0052675B"/>
    <w:rsid w:val="00526773"/>
    <w:rsid w:val="00526CD0"/>
    <w:rsid w:val="00527A27"/>
    <w:rsid w:val="00527E1A"/>
    <w:rsid w:val="00530119"/>
    <w:rsid w:val="00530E7B"/>
    <w:rsid w:val="00531157"/>
    <w:rsid w:val="00532413"/>
    <w:rsid w:val="0053313D"/>
    <w:rsid w:val="00533986"/>
    <w:rsid w:val="0053402A"/>
    <w:rsid w:val="005347A1"/>
    <w:rsid w:val="00534B83"/>
    <w:rsid w:val="0053503E"/>
    <w:rsid w:val="0053504A"/>
    <w:rsid w:val="00536FBA"/>
    <w:rsid w:val="0053708D"/>
    <w:rsid w:val="00537B20"/>
    <w:rsid w:val="005410C7"/>
    <w:rsid w:val="0054139B"/>
    <w:rsid w:val="005416CA"/>
    <w:rsid w:val="00541921"/>
    <w:rsid w:val="00541E58"/>
    <w:rsid w:val="00542486"/>
    <w:rsid w:val="00543352"/>
    <w:rsid w:val="00543A9F"/>
    <w:rsid w:val="00543C80"/>
    <w:rsid w:val="005445A5"/>
    <w:rsid w:val="0054479B"/>
    <w:rsid w:val="00544AE7"/>
    <w:rsid w:val="00545869"/>
    <w:rsid w:val="00545AED"/>
    <w:rsid w:val="00546EB5"/>
    <w:rsid w:val="0054775A"/>
    <w:rsid w:val="00550051"/>
    <w:rsid w:val="00551184"/>
    <w:rsid w:val="00551461"/>
    <w:rsid w:val="005518B7"/>
    <w:rsid w:val="00552906"/>
    <w:rsid w:val="00552C72"/>
    <w:rsid w:val="00552F50"/>
    <w:rsid w:val="00553509"/>
    <w:rsid w:val="00553AB0"/>
    <w:rsid w:val="00553CF0"/>
    <w:rsid w:val="00554125"/>
    <w:rsid w:val="00554708"/>
    <w:rsid w:val="00554AF9"/>
    <w:rsid w:val="005550F9"/>
    <w:rsid w:val="0055513D"/>
    <w:rsid w:val="0055699B"/>
    <w:rsid w:val="00560507"/>
    <w:rsid w:val="00560A91"/>
    <w:rsid w:val="00561042"/>
    <w:rsid w:val="0056136F"/>
    <w:rsid w:val="005615B3"/>
    <w:rsid w:val="005619DF"/>
    <w:rsid w:val="00562663"/>
    <w:rsid w:val="005646D3"/>
    <w:rsid w:val="005662F7"/>
    <w:rsid w:val="00566426"/>
    <w:rsid w:val="0056692B"/>
    <w:rsid w:val="005677D1"/>
    <w:rsid w:val="00571642"/>
    <w:rsid w:val="00571DDC"/>
    <w:rsid w:val="005722F5"/>
    <w:rsid w:val="005722F8"/>
    <w:rsid w:val="00573412"/>
    <w:rsid w:val="00574006"/>
    <w:rsid w:val="0057413E"/>
    <w:rsid w:val="00574C08"/>
    <w:rsid w:val="00574F24"/>
    <w:rsid w:val="00577A3B"/>
    <w:rsid w:val="00580109"/>
    <w:rsid w:val="00580396"/>
    <w:rsid w:val="00580A25"/>
    <w:rsid w:val="00581037"/>
    <w:rsid w:val="00581089"/>
    <w:rsid w:val="00581913"/>
    <w:rsid w:val="005823B2"/>
    <w:rsid w:val="00582BB5"/>
    <w:rsid w:val="00582D0C"/>
    <w:rsid w:val="00582ED0"/>
    <w:rsid w:val="00584288"/>
    <w:rsid w:val="00584406"/>
    <w:rsid w:val="00584859"/>
    <w:rsid w:val="00585602"/>
    <w:rsid w:val="00586160"/>
    <w:rsid w:val="0058675D"/>
    <w:rsid w:val="00587083"/>
    <w:rsid w:val="00587416"/>
    <w:rsid w:val="00587CF1"/>
    <w:rsid w:val="00587D1C"/>
    <w:rsid w:val="00587F8D"/>
    <w:rsid w:val="00590BDF"/>
    <w:rsid w:val="00591051"/>
    <w:rsid w:val="00591B73"/>
    <w:rsid w:val="00591D8A"/>
    <w:rsid w:val="0059217E"/>
    <w:rsid w:val="005923B4"/>
    <w:rsid w:val="00592A7E"/>
    <w:rsid w:val="00592D0B"/>
    <w:rsid w:val="00592FAA"/>
    <w:rsid w:val="00594534"/>
    <w:rsid w:val="00594833"/>
    <w:rsid w:val="00594952"/>
    <w:rsid w:val="00595471"/>
    <w:rsid w:val="00596B95"/>
    <w:rsid w:val="00596DDF"/>
    <w:rsid w:val="00597C56"/>
    <w:rsid w:val="005A0B9B"/>
    <w:rsid w:val="005A0D7D"/>
    <w:rsid w:val="005A1D5E"/>
    <w:rsid w:val="005A207F"/>
    <w:rsid w:val="005A2158"/>
    <w:rsid w:val="005A3203"/>
    <w:rsid w:val="005A40C1"/>
    <w:rsid w:val="005A4244"/>
    <w:rsid w:val="005A59DD"/>
    <w:rsid w:val="005A6744"/>
    <w:rsid w:val="005A68CF"/>
    <w:rsid w:val="005A6D1F"/>
    <w:rsid w:val="005A7585"/>
    <w:rsid w:val="005B0304"/>
    <w:rsid w:val="005B0CDB"/>
    <w:rsid w:val="005B1457"/>
    <w:rsid w:val="005B155F"/>
    <w:rsid w:val="005B1749"/>
    <w:rsid w:val="005B18E1"/>
    <w:rsid w:val="005B1D91"/>
    <w:rsid w:val="005B1E50"/>
    <w:rsid w:val="005B1F59"/>
    <w:rsid w:val="005B21CD"/>
    <w:rsid w:val="005B2625"/>
    <w:rsid w:val="005B3060"/>
    <w:rsid w:val="005B34A1"/>
    <w:rsid w:val="005B3E79"/>
    <w:rsid w:val="005B46DF"/>
    <w:rsid w:val="005B4B1A"/>
    <w:rsid w:val="005B58F5"/>
    <w:rsid w:val="005B61B4"/>
    <w:rsid w:val="005B6C89"/>
    <w:rsid w:val="005B6F12"/>
    <w:rsid w:val="005B72C7"/>
    <w:rsid w:val="005B79A9"/>
    <w:rsid w:val="005C0094"/>
    <w:rsid w:val="005C08AE"/>
    <w:rsid w:val="005C0A91"/>
    <w:rsid w:val="005C199E"/>
    <w:rsid w:val="005C1D76"/>
    <w:rsid w:val="005C2557"/>
    <w:rsid w:val="005C2696"/>
    <w:rsid w:val="005C2887"/>
    <w:rsid w:val="005C2A7F"/>
    <w:rsid w:val="005C2CF8"/>
    <w:rsid w:val="005C46CE"/>
    <w:rsid w:val="005C490C"/>
    <w:rsid w:val="005C4E9C"/>
    <w:rsid w:val="005C5E79"/>
    <w:rsid w:val="005C6A98"/>
    <w:rsid w:val="005C6CB3"/>
    <w:rsid w:val="005C73DA"/>
    <w:rsid w:val="005C745B"/>
    <w:rsid w:val="005C78F9"/>
    <w:rsid w:val="005C7904"/>
    <w:rsid w:val="005C7A4B"/>
    <w:rsid w:val="005D09B4"/>
    <w:rsid w:val="005D0A86"/>
    <w:rsid w:val="005D0ED3"/>
    <w:rsid w:val="005D0FC4"/>
    <w:rsid w:val="005D180B"/>
    <w:rsid w:val="005D1A70"/>
    <w:rsid w:val="005D2195"/>
    <w:rsid w:val="005D2A8C"/>
    <w:rsid w:val="005D3241"/>
    <w:rsid w:val="005D35A3"/>
    <w:rsid w:val="005D50C0"/>
    <w:rsid w:val="005D56C6"/>
    <w:rsid w:val="005D71E9"/>
    <w:rsid w:val="005D7476"/>
    <w:rsid w:val="005D7835"/>
    <w:rsid w:val="005E1062"/>
    <w:rsid w:val="005E1BAC"/>
    <w:rsid w:val="005E2128"/>
    <w:rsid w:val="005E265D"/>
    <w:rsid w:val="005E3E23"/>
    <w:rsid w:val="005E4202"/>
    <w:rsid w:val="005E4E39"/>
    <w:rsid w:val="005E6E06"/>
    <w:rsid w:val="005E6E65"/>
    <w:rsid w:val="005E71C8"/>
    <w:rsid w:val="005E7E29"/>
    <w:rsid w:val="005E7F89"/>
    <w:rsid w:val="005F1159"/>
    <w:rsid w:val="005F2249"/>
    <w:rsid w:val="005F2482"/>
    <w:rsid w:val="005F371A"/>
    <w:rsid w:val="005F3BB5"/>
    <w:rsid w:val="005F44DD"/>
    <w:rsid w:val="005F4BE1"/>
    <w:rsid w:val="005F5277"/>
    <w:rsid w:val="005F55BF"/>
    <w:rsid w:val="005F5F9B"/>
    <w:rsid w:val="005F6498"/>
    <w:rsid w:val="005F6661"/>
    <w:rsid w:val="005F66A9"/>
    <w:rsid w:val="005F6C78"/>
    <w:rsid w:val="005F6D4F"/>
    <w:rsid w:val="005F6F60"/>
    <w:rsid w:val="005F7CF9"/>
    <w:rsid w:val="0060062B"/>
    <w:rsid w:val="00600AD4"/>
    <w:rsid w:val="00600FBB"/>
    <w:rsid w:val="006021EC"/>
    <w:rsid w:val="00602A30"/>
    <w:rsid w:val="00602B58"/>
    <w:rsid w:val="00603164"/>
    <w:rsid w:val="00603443"/>
    <w:rsid w:val="00603B17"/>
    <w:rsid w:val="006052D8"/>
    <w:rsid w:val="006056C9"/>
    <w:rsid w:val="00605F20"/>
    <w:rsid w:val="006060BC"/>
    <w:rsid w:val="00606706"/>
    <w:rsid w:val="006072B4"/>
    <w:rsid w:val="006072C1"/>
    <w:rsid w:val="00607CD7"/>
    <w:rsid w:val="00607FD3"/>
    <w:rsid w:val="00610494"/>
    <w:rsid w:val="006105BE"/>
    <w:rsid w:val="00610975"/>
    <w:rsid w:val="006113F2"/>
    <w:rsid w:val="00611F36"/>
    <w:rsid w:val="006131A5"/>
    <w:rsid w:val="006132E2"/>
    <w:rsid w:val="00614651"/>
    <w:rsid w:val="00615C35"/>
    <w:rsid w:val="00616CE4"/>
    <w:rsid w:val="00616EC1"/>
    <w:rsid w:val="00616F6F"/>
    <w:rsid w:val="00617AFA"/>
    <w:rsid w:val="00620273"/>
    <w:rsid w:val="006202AA"/>
    <w:rsid w:val="006202D3"/>
    <w:rsid w:val="006203D5"/>
    <w:rsid w:val="0062042B"/>
    <w:rsid w:val="00621188"/>
    <w:rsid w:val="006213E6"/>
    <w:rsid w:val="006219B2"/>
    <w:rsid w:val="00621B89"/>
    <w:rsid w:val="00621CD0"/>
    <w:rsid w:val="00621FBA"/>
    <w:rsid w:val="00622E32"/>
    <w:rsid w:val="0062343F"/>
    <w:rsid w:val="00624481"/>
    <w:rsid w:val="00624EAC"/>
    <w:rsid w:val="00625246"/>
    <w:rsid w:val="006253B1"/>
    <w:rsid w:val="00625451"/>
    <w:rsid w:val="00625B08"/>
    <w:rsid w:val="00625EF5"/>
    <w:rsid w:val="00626701"/>
    <w:rsid w:val="00627255"/>
    <w:rsid w:val="00627981"/>
    <w:rsid w:val="00630A5C"/>
    <w:rsid w:val="00630F24"/>
    <w:rsid w:val="00631BCA"/>
    <w:rsid w:val="006327A8"/>
    <w:rsid w:val="00632CD3"/>
    <w:rsid w:val="0063308C"/>
    <w:rsid w:val="00633FEB"/>
    <w:rsid w:val="006349B6"/>
    <w:rsid w:val="0063585E"/>
    <w:rsid w:val="0063594F"/>
    <w:rsid w:val="006359E1"/>
    <w:rsid w:val="00635D1F"/>
    <w:rsid w:val="00636986"/>
    <w:rsid w:val="00636B15"/>
    <w:rsid w:val="0063707D"/>
    <w:rsid w:val="00637081"/>
    <w:rsid w:val="006375BC"/>
    <w:rsid w:val="006379F1"/>
    <w:rsid w:val="0064058C"/>
    <w:rsid w:val="006418C9"/>
    <w:rsid w:val="0064192F"/>
    <w:rsid w:val="00641A9F"/>
    <w:rsid w:val="00641E16"/>
    <w:rsid w:val="00641F80"/>
    <w:rsid w:val="00642C89"/>
    <w:rsid w:val="00642DBD"/>
    <w:rsid w:val="00643C50"/>
    <w:rsid w:val="00643D24"/>
    <w:rsid w:val="00643EEF"/>
    <w:rsid w:val="00644166"/>
    <w:rsid w:val="0064490C"/>
    <w:rsid w:val="006450D5"/>
    <w:rsid w:val="006453A2"/>
    <w:rsid w:val="006453D1"/>
    <w:rsid w:val="006455FF"/>
    <w:rsid w:val="00645C5F"/>
    <w:rsid w:val="00646BC6"/>
    <w:rsid w:val="006474F8"/>
    <w:rsid w:val="00647D38"/>
    <w:rsid w:val="00650479"/>
    <w:rsid w:val="006510C9"/>
    <w:rsid w:val="00652238"/>
    <w:rsid w:val="006534D5"/>
    <w:rsid w:val="00653A04"/>
    <w:rsid w:val="00653CF3"/>
    <w:rsid w:val="00653FD5"/>
    <w:rsid w:val="006547C4"/>
    <w:rsid w:val="00654941"/>
    <w:rsid w:val="006549CC"/>
    <w:rsid w:val="00654BA1"/>
    <w:rsid w:val="00654EF8"/>
    <w:rsid w:val="0065513F"/>
    <w:rsid w:val="0065562E"/>
    <w:rsid w:val="00655895"/>
    <w:rsid w:val="00655AF8"/>
    <w:rsid w:val="006563C5"/>
    <w:rsid w:val="006566EC"/>
    <w:rsid w:val="00656F67"/>
    <w:rsid w:val="006570D0"/>
    <w:rsid w:val="00657BDF"/>
    <w:rsid w:val="006606FD"/>
    <w:rsid w:val="00660D66"/>
    <w:rsid w:val="00661ACD"/>
    <w:rsid w:val="00662839"/>
    <w:rsid w:val="006629F2"/>
    <w:rsid w:val="006645D4"/>
    <w:rsid w:val="00664832"/>
    <w:rsid w:val="00665046"/>
    <w:rsid w:val="00665BA6"/>
    <w:rsid w:val="00666E6A"/>
    <w:rsid w:val="00667222"/>
    <w:rsid w:val="0066745F"/>
    <w:rsid w:val="00667609"/>
    <w:rsid w:val="00667803"/>
    <w:rsid w:val="00667860"/>
    <w:rsid w:val="006678FC"/>
    <w:rsid w:val="00670080"/>
    <w:rsid w:val="00672AF5"/>
    <w:rsid w:val="00672B60"/>
    <w:rsid w:val="006735A9"/>
    <w:rsid w:val="00674EEA"/>
    <w:rsid w:val="0067544A"/>
    <w:rsid w:val="00675753"/>
    <w:rsid w:val="00675F08"/>
    <w:rsid w:val="00675F17"/>
    <w:rsid w:val="006762C2"/>
    <w:rsid w:val="00676572"/>
    <w:rsid w:val="006765C0"/>
    <w:rsid w:val="00676699"/>
    <w:rsid w:val="0067683A"/>
    <w:rsid w:val="00676E7F"/>
    <w:rsid w:val="00677B65"/>
    <w:rsid w:val="00677ECF"/>
    <w:rsid w:val="00677FCC"/>
    <w:rsid w:val="00680ADA"/>
    <w:rsid w:val="00680F5D"/>
    <w:rsid w:val="0068185D"/>
    <w:rsid w:val="00682FDD"/>
    <w:rsid w:val="00683357"/>
    <w:rsid w:val="00683477"/>
    <w:rsid w:val="00684570"/>
    <w:rsid w:val="00684864"/>
    <w:rsid w:val="0068496E"/>
    <w:rsid w:val="00684EA4"/>
    <w:rsid w:val="006850DA"/>
    <w:rsid w:val="006854A5"/>
    <w:rsid w:val="00685798"/>
    <w:rsid w:val="00685B0E"/>
    <w:rsid w:val="0068625B"/>
    <w:rsid w:val="006863BF"/>
    <w:rsid w:val="00686865"/>
    <w:rsid w:val="00686883"/>
    <w:rsid w:val="00686890"/>
    <w:rsid w:val="00686B94"/>
    <w:rsid w:val="00686F92"/>
    <w:rsid w:val="00687022"/>
    <w:rsid w:val="006878DA"/>
    <w:rsid w:val="00687917"/>
    <w:rsid w:val="006879BA"/>
    <w:rsid w:val="006879C8"/>
    <w:rsid w:val="006879F8"/>
    <w:rsid w:val="00687AD2"/>
    <w:rsid w:val="00687BE8"/>
    <w:rsid w:val="006904E7"/>
    <w:rsid w:val="00690FAE"/>
    <w:rsid w:val="0069230E"/>
    <w:rsid w:val="006923FB"/>
    <w:rsid w:val="006933B2"/>
    <w:rsid w:val="006939C1"/>
    <w:rsid w:val="006943A8"/>
    <w:rsid w:val="006945F4"/>
    <w:rsid w:val="0069480D"/>
    <w:rsid w:val="0069530A"/>
    <w:rsid w:val="00695592"/>
    <w:rsid w:val="00695B79"/>
    <w:rsid w:val="00695E64"/>
    <w:rsid w:val="006962BE"/>
    <w:rsid w:val="0069689E"/>
    <w:rsid w:val="006968AE"/>
    <w:rsid w:val="00696D40"/>
    <w:rsid w:val="00696E23"/>
    <w:rsid w:val="0069784D"/>
    <w:rsid w:val="00697DEB"/>
    <w:rsid w:val="006A0820"/>
    <w:rsid w:val="006A0AD3"/>
    <w:rsid w:val="006A1101"/>
    <w:rsid w:val="006A1C63"/>
    <w:rsid w:val="006A22C8"/>
    <w:rsid w:val="006A233C"/>
    <w:rsid w:val="006A276B"/>
    <w:rsid w:val="006A2C5A"/>
    <w:rsid w:val="006A3A97"/>
    <w:rsid w:val="006A3D82"/>
    <w:rsid w:val="006A3E22"/>
    <w:rsid w:val="006A4AAC"/>
    <w:rsid w:val="006A50A5"/>
    <w:rsid w:val="006A5102"/>
    <w:rsid w:val="006A7E80"/>
    <w:rsid w:val="006B00E5"/>
    <w:rsid w:val="006B04BB"/>
    <w:rsid w:val="006B0E4A"/>
    <w:rsid w:val="006B1BEF"/>
    <w:rsid w:val="006B1C4B"/>
    <w:rsid w:val="006B2149"/>
    <w:rsid w:val="006B2D68"/>
    <w:rsid w:val="006B2EC2"/>
    <w:rsid w:val="006B32E6"/>
    <w:rsid w:val="006B3304"/>
    <w:rsid w:val="006B3657"/>
    <w:rsid w:val="006B4373"/>
    <w:rsid w:val="006B43B8"/>
    <w:rsid w:val="006B4548"/>
    <w:rsid w:val="006B460A"/>
    <w:rsid w:val="006B4969"/>
    <w:rsid w:val="006B49F2"/>
    <w:rsid w:val="006B4CDA"/>
    <w:rsid w:val="006B593F"/>
    <w:rsid w:val="006B5D3C"/>
    <w:rsid w:val="006B609D"/>
    <w:rsid w:val="006B637F"/>
    <w:rsid w:val="006B7626"/>
    <w:rsid w:val="006B79BF"/>
    <w:rsid w:val="006B7B34"/>
    <w:rsid w:val="006C004C"/>
    <w:rsid w:val="006C060F"/>
    <w:rsid w:val="006C12F1"/>
    <w:rsid w:val="006C16CC"/>
    <w:rsid w:val="006C1B18"/>
    <w:rsid w:val="006C1F92"/>
    <w:rsid w:val="006C213C"/>
    <w:rsid w:val="006C34B0"/>
    <w:rsid w:val="006C36A4"/>
    <w:rsid w:val="006C38D1"/>
    <w:rsid w:val="006C3D8C"/>
    <w:rsid w:val="006C4033"/>
    <w:rsid w:val="006C413E"/>
    <w:rsid w:val="006C540D"/>
    <w:rsid w:val="006C5475"/>
    <w:rsid w:val="006C5A1B"/>
    <w:rsid w:val="006C5B6A"/>
    <w:rsid w:val="006C7303"/>
    <w:rsid w:val="006C78CC"/>
    <w:rsid w:val="006D02AD"/>
    <w:rsid w:val="006D03BF"/>
    <w:rsid w:val="006D0530"/>
    <w:rsid w:val="006D1513"/>
    <w:rsid w:val="006D151E"/>
    <w:rsid w:val="006D1908"/>
    <w:rsid w:val="006D1AC2"/>
    <w:rsid w:val="006D203C"/>
    <w:rsid w:val="006D246E"/>
    <w:rsid w:val="006D28D7"/>
    <w:rsid w:val="006D3265"/>
    <w:rsid w:val="006D36B7"/>
    <w:rsid w:val="006D3908"/>
    <w:rsid w:val="006D3AEC"/>
    <w:rsid w:val="006D41A6"/>
    <w:rsid w:val="006D437D"/>
    <w:rsid w:val="006D4C52"/>
    <w:rsid w:val="006D55E2"/>
    <w:rsid w:val="006D634B"/>
    <w:rsid w:val="006D69CC"/>
    <w:rsid w:val="006D6F18"/>
    <w:rsid w:val="006D7E12"/>
    <w:rsid w:val="006E022E"/>
    <w:rsid w:val="006E095B"/>
    <w:rsid w:val="006E0BD1"/>
    <w:rsid w:val="006E14F3"/>
    <w:rsid w:val="006E17A8"/>
    <w:rsid w:val="006E25F6"/>
    <w:rsid w:val="006E2699"/>
    <w:rsid w:val="006E2795"/>
    <w:rsid w:val="006E2BB7"/>
    <w:rsid w:val="006E2C2C"/>
    <w:rsid w:val="006E2F64"/>
    <w:rsid w:val="006E3303"/>
    <w:rsid w:val="006E345F"/>
    <w:rsid w:val="006E3ACC"/>
    <w:rsid w:val="006E3C9A"/>
    <w:rsid w:val="006E4904"/>
    <w:rsid w:val="006E7348"/>
    <w:rsid w:val="006E79B4"/>
    <w:rsid w:val="006F0189"/>
    <w:rsid w:val="006F0917"/>
    <w:rsid w:val="006F162D"/>
    <w:rsid w:val="006F1FF0"/>
    <w:rsid w:val="006F24A9"/>
    <w:rsid w:val="006F251A"/>
    <w:rsid w:val="006F3378"/>
    <w:rsid w:val="006F387B"/>
    <w:rsid w:val="006F3F53"/>
    <w:rsid w:val="006F3FA5"/>
    <w:rsid w:val="006F41BF"/>
    <w:rsid w:val="006F45D0"/>
    <w:rsid w:val="006F4656"/>
    <w:rsid w:val="006F54BA"/>
    <w:rsid w:val="006F5D5E"/>
    <w:rsid w:val="006F6692"/>
    <w:rsid w:val="006F707A"/>
    <w:rsid w:val="006F73BF"/>
    <w:rsid w:val="007003F7"/>
    <w:rsid w:val="0070066B"/>
    <w:rsid w:val="00700D6D"/>
    <w:rsid w:val="00701B52"/>
    <w:rsid w:val="00701BEA"/>
    <w:rsid w:val="00701CCE"/>
    <w:rsid w:val="00701CDA"/>
    <w:rsid w:val="00701F09"/>
    <w:rsid w:val="00702781"/>
    <w:rsid w:val="00702817"/>
    <w:rsid w:val="0070351B"/>
    <w:rsid w:val="0070352B"/>
    <w:rsid w:val="0070438A"/>
    <w:rsid w:val="00704464"/>
    <w:rsid w:val="007045FB"/>
    <w:rsid w:val="00704B56"/>
    <w:rsid w:val="00704D8B"/>
    <w:rsid w:val="00705629"/>
    <w:rsid w:val="00705966"/>
    <w:rsid w:val="007059FF"/>
    <w:rsid w:val="007064DE"/>
    <w:rsid w:val="0070747C"/>
    <w:rsid w:val="00707872"/>
    <w:rsid w:val="00710319"/>
    <w:rsid w:val="00711869"/>
    <w:rsid w:val="00711C4F"/>
    <w:rsid w:val="00711E7A"/>
    <w:rsid w:val="00711F48"/>
    <w:rsid w:val="007122B3"/>
    <w:rsid w:val="00712B7B"/>
    <w:rsid w:val="00712D8E"/>
    <w:rsid w:val="00712DBD"/>
    <w:rsid w:val="007131CB"/>
    <w:rsid w:val="00713C84"/>
    <w:rsid w:val="00714D22"/>
    <w:rsid w:val="007151E7"/>
    <w:rsid w:val="00716761"/>
    <w:rsid w:val="00716E62"/>
    <w:rsid w:val="00716F7F"/>
    <w:rsid w:val="0071737B"/>
    <w:rsid w:val="007175D7"/>
    <w:rsid w:val="00717A39"/>
    <w:rsid w:val="007201D9"/>
    <w:rsid w:val="007203D2"/>
    <w:rsid w:val="00721169"/>
    <w:rsid w:val="007213C3"/>
    <w:rsid w:val="00721C63"/>
    <w:rsid w:val="007222D3"/>
    <w:rsid w:val="007231B7"/>
    <w:rsid w:val="007231CB"/>
    <w:rsid w:val="00723A14"/>
    <w:rsid w:val="00723DA5"/>
    <w:rsid w:val="00724122"/>
    <w:rsid w:val="0072462E"/>
    <w:rsid w:val="00725331"/>
    <w:rsid w:val="00725844"/>
    <w:rsid w:val="00725FC9"/>
    <w:rsid w:val="007263AD"/>
    <w:rsid w:val="0072671A"/>
    <w:rsid w:val="00726B6D"/>
    <w:rsid w:val="00726D1D"/>
    <w:rsid w:val="00727112"/>
    <w:rsid w:val="00727142"/>
    <w:rsid w:val="0073125A"/>
    <w:rsid w:val="00731409"/>
    <w:rsid w:val="00732099"/>
    <w:rsid w:val="00732518"/>
    <w:rsid w:val="00732942"/>
    <w:rsid w:val="00732C2E"/>
    <w:rsid w:val="00732CBA"/>
    <w:rsid w:val="00732DBB"/>
    <w:rsid w:val="00734101"/>
    <w:rsid w:val="00734E7D"/>
    <w:rsid w:val="0073519F"/>
    <w:rsid w:val="00735578"/>
    <w:rsid w:val="00735BE1"/>
    <w:rsid w:val="007360B5"/>
    <w:rsid w:val="0073673C"/>
    <w:rsid w:val="007367CF"/>
    <w:rsid w:val="007367D6"/>
    <w:rsid w:val="00736D4B"/>
    <w:rsid w:val="007370F8"/>
    <w:rsid w:val="007373BC"/>
    <w:rsid w:val="00737E83"/>
    <w:rsid w:val="00740A76"/>
    <w:rsid w:val="00741885"/>
    <w:rsid w:val="00741905"/>
    <w:rsid w:val="00742027"/>
    <w:rsid w:val="00742157"/>
    <w:rsid w:val="007429A4"/>
    <w:rsid w:val="00742E0C"/>
    <w:rsid w:val="0074327E"/>
    <w:rsid w:val="00743D64"/>
    <w:rsid w:val="007449BF"/>
    <w:rsid w:val="00745041"/>
    <w:rsid w:val="00746394"/>
    <w:rsid w:val="00746D11"/>
    <w:rsid w:val="00747720"/>
    <w:rsid w:val="00747752"/>
    <w:rsid w:val="00747A8E"/>
    <w:rsid w:val="00750569"/>
    <w:rsid w:val="00750768"/>
    <w:rsid w:val="00750BEA"/>
    <w:rsid w:val="00750F78"/>
    <w:rsid w:val="00751719"/>
    <w:rsid w:val="007522F2"/>
    <w:rsid w:val="00752F7E"/>
    <w:rsid w:val="00752F84"/>
    <w:rsid w:val="007531AF"/>
    <w:rsid w:val="0075344E"/>
    <w:rsid w:val="007536EF"/>
    <w:rsid w:val="00754BFC"/>
    <w:rsid w:val="007552A6"/>
    <w:rsid w:val="0075546E"/>
    <w:rsid w:val="007558F3"/>
    <w:rsid w:val="00755947"/>
    <w:rsid w:val="00755AD4"/>
    <w:rsid w:val="00755F93"/>
    <w:rsid w:val="0075648C"/>
    <w:rsid w:val="007566BB"/>
    <w:rsid w:val="00756DE3"/>
    <w:rsid w:val="00757B06"/>
    <w:rsid w:val="0076014F"/>
    <w:rsid w:val="00760592"/>
    <w:rsid w:val="0076141B"/>
    <w:rsid w:val="00761B23"/>
    <w:rsid w:val="00762169"/>
    <w:rsid w:val="0076271E"/>
    <w:rsid w:val="0076273F"/>
    <w:rsid w:val="00763D77"/>
    <w:rsid w:val="00763D96"/>
    <w:rsid w:val="00763DB2"/>
    <w:rsid w:val="007640CC"/>
    <w:rsid w:val="007640E8"/>
    <w:rsid w:val="00764834"/>
    <w:rsid w:val="00765D7E"/>
    <w:rsid w:val="00765F1E"/>
    <w:rsid w:val="007660D4"/>
    <w:rsid w:val="00766567"/>
    <w:rsid w:val="00767290"/>
    <w:rsid w:val="007672AE"/>
    <w:rsid w:val="00767436"/>
    <w:rsid w:val="00767621"/>
    <w:rsid w:val="007679FD"/>
    <w:rsid w:val="00767A5B"/>
    <w:rsid w:val="00770354"/>
    <w:rsid w:val="007703E7"/>
    <w:rsid w:val="00770CFB"/>
    <w:rsid w:val="00771069"/>
    <w:rsid w:val="00771131"/>
    <w:rsid w:val="007714D5"/>
    <w:rsid w:val="00771CA4"/>
    <w:rsid w:val="0077285B"/>
    <w:rsid w:val="007728F5"/>
    <w:rsid w:val="007729F8"/>
    <w:rsid w:val="00772FA3"/>
    <w:rsid w:val="00773123"/>
    <w:rsid w:val="00773259"/>
    <w:rsid w:val="00773974"/>
    <w:rsid w:val="00773E04"/>
    <w:rsid w:val="0077639E"/>
    <w:rsid w:val="00776913"/>
    <w:rsid w:val="00776918"/>
    <w:rsid w:val="00776B1D"/>
    <w:rsid w:val="007777FE"/>
    <w:rsid w:val="00780184"/>
    <w:rsid w:val="00780264"/>
    <w:rsid w:val="007802ED"/>
    <w:rsid w:val="007803C3"/>
    <w:rsid w:val="007809C2"/>
    <w:rsid w:val="00780CC8"/>
    <w:rsid w:val="00780E28"/>
    <w:rsid w:val="00781093"/>
    <w:rsid w:val="00781E83"/>
    <w:rsid w:val="00782C92"/>
    <w:rsid w:val="00782E25"/>
    <w:rsid w:val="00783825"/>
    <w:rsid w:val="007839A2"/>
    <w:rsid w:val="00784EDD"/>
    <w:rsid w:val="0078537F"/>
    <w:rsid w:val="0078574C"/>
    <w:rsid w:val="007858D0"/>
    <w:rsid w:val="00785A0D"/>
    <w:rsid w:val="00785F9D"/>
    <w:rsid w:val="00786678"/>
    <w:rsid w:val="00786D47"/>
    <w:rsid w:val="00787801"/>
    <w:rsid w:val="00787824"/>
    <w:rsid w:val="007905C0"/>
    <w:rsid w:val="00791726"/>
    <w:rsid w:val="00791AD4"/>
    <w:rsid w:val="00791D39"/>
    <w:rsid w:val="00793221"/>
    <w:rsid w:val="007937BD"/>
    <w:rsid w:val="007940A7"/>
    <w:rsid w:val="00794305"/>
    <w:rsid w:val="00794796"/>
    <w:rsid w:val="00794A42"/>
    <w:rsid w:val="00794FF9"/>
    <w:rsid w:val="0079525C"/>
    <w:rsid w:val="007962FA"/>
    <w:rsid w:val="00796C16"/>
    <w:rsid w:val="00796C6A"/>
    <w:rsid w:val="007A24CC"/>
    <w:rsid w:val="007A2871"/>
    <w:rsid w:val="007A292F"/>
    <w:rsid w:val="007A332D"/>
    <w:rsid w:val="007A4106"/>
    <w:rsid w:val="007A4681"/>
    <w:rsid w:val="007A46C9"/>
    <w:rsid w:val="007A48C3"/>
    <w:rsid w:val="007A49FD"/>
    <w:rsid w:val="007A4A57"/>
    <w:rsid w:val="007A4D3E"/>
    <w:rsid w:val="007A6571"/>
    <w:rsid w:val="007A6708"/>
    <w:rsid w:val="007A6FBC"/>
    <w:rsid w:val="007A72DA"/>
    <w:rsid w:val="007A7AFD"/>
    <w:rsid w:val="007A7F0B"/>
    <w:rsid w:val="007B0257"/>
    <w:rsid w:val="007B069E"/>
    <w:rsid w:val="007B1352"/>
    <w:rsid w:val="007B22CA"/>
    <w:rsid w:val="007B25F5"/>
    <w:rsid w:val="007B35CA"/>
    <w:rsid w:val="007B479D"/>
    <w:rsid w:val="007B4DA5"/>
    <w:rsid w:val="007B75A4"/>
    <w:rsid w:val="007B7AFB"/>
    <w:rsid w:val="007B7E91"/>
    <w:rsid w:val="007C026D"/>
    <w:rsid w:val="007C02D8"/>
    <w:rsid w:val="007C0958"/>
    <w:rsid w:val="007C0C45"/>
    <w:rsid w:val="007C10F0"/>
    <w:rsid w:val="007C135F"/>
    <w:rsid w:val="007C19FE"/>
    <w:rsid w:val="007C1A61"/>
    <w:rsid w:val="007C1F90"/>
    <w:rsid w:val="007C2003"/>
    <w:rsid w:val="007C2B69"/>
    <w:rsid w:val="007C4D8A"/>
    <w:rsid w:val="007C4F55"/>
    <w:rsid w:val="007C4FFF"/>
    <w:rsid w:val="007C562F"/>
    <w:rsid w:val="007C5954"/>
    <w:rsid w:val="007C7463"/>
    <w:rsid w:val="007C7B19"/>
    <w:rsid w:val="007C7E69"/>
    <w:rsid w:val="007D143F"/>
    <w:rsid w:val="007D1DF2"/>
    <w:rsid w:val="007D37A2"/>
    <w:rsid w:val="007D402F"/>
    <w:rsid w:val="007D4355"/>
    <w:rsid w:val="007D464C"/>
    <w:rsid w:val="007D507C"/>
    <w:rsid w:val="007D50E4"/>
    <w:rsid w:val="007D5990"/>
    <w:rsid w:val="007D637F"/>
    <w:rsid w:val="007D6622"/>
    <w:rsid w:val="007D6A50"/>
    <w:rsid w:val="007E1B8C"/>
    <w:rsid w:val="007E1D27"/>
    <w:rsid w:val="007E1D62"/>
    <w:rsid w:val="007E21A0"/>
    <w:rsid w:val="007E4898"/>
    <w:rsid w:val="007E4FE0"/>
    <w:rsid w:val="007E5B2B"/>
    <w:rsid w:val="007E6575"/>
    <w:rsid w:val="007E6D11"/>
    <w:rsid w:val="007E7182"/>
    <w:rsid w:val="007E7810"/>
    <w:rsid w:val="007F0331"/>
    <w:rsid w:val="007F08EC"/>
    <w:rsid w:val="007F0E15"/>
    <w:rsid w:val="007F1544"/>
    <w:rsid w:val="007F1F16"/>
    <w:rsid w:val="007F40BD"/>
    <w:rsid w:val="007F4114"/>
    <w:rsid w:val="007F43E4"/>
    <w:rsid w:val="007F45E0"/>
    <w:rsid w:val="007F46C7"/>
    <w:rsid w:val="007F46DF"/>
    <w:rsid w:val="007F4C44"/>
    <w:rsid w:val="007F4D0B"/>
    <w:rsid w:val="007F5601"/>
    <w:rsid w:val="007F58D0"/>
    <w:rsid w:val="007F5D58"/>
    <w:rsid w:val="007F6128"/>
    <w:rsid w:val="007F6295"/>
    <w:rsid w:val="007F6310"/>
    <w:rsid w:val="007F655D"/>
    <w:rsid w:val="007F6717"/>
    <w:rsid w:val="007F6A89"/>
    <w:rsid w:val="007F6C2F"/>
    <w:rsid w:val="007F71CF"/>
    <w:rsid w:val="007F792C"/>
    <w:rsid w:val="008003DD"/>
    <w:rsid w:val="00800C9E"/>
    <w:rsid w:val="008010CB"/>
    <w:rsid w:val="00801205"/>
    <w:rsid w:val="00801A6F"/>
    <w:rsid w:val="0080214B"/>
    <w:rsid w:val="00802467"/>
    <w:rsid w:val="00802722"/>
    <w:rsid w:val="00802BD0"/>
    <w:rsid w:val="00802C71"/>
    <w:rsid w:val="008037D8"/>
    <w:rsid w:val="008039C8"/>
    <w:rsid w:val="008048D2"/>
    <w:rsid w:val="00804983"/>
    <w:rsid w:val="008049D9"/>
    <w:rsid w:val="00804AF2"/>
    <w:rsid w:val="00804B4E"/>
    <w:rsid w:val="00805383"/>
    <w:rsid w:val="00805932"/>
    <w:rsid w:val="00805D3A"/>
    <w:rsid w:val="00806CA6"/>
    <w:rsid w:val="00807074"/>
    <w:rsid w:val="00807254"/>
    <w:rsid w:val="00807456"/>
    <w:rsid w:val="00807851"/>
    <w:rsid w:val="008078E3"/>
    <w:rsid w:val="0080797D"/>
    <w:rsid w:val="008079ED"/>
    <w:rsid w:val="00807BC3"/>
    <w:rsid w:val="00811867"/>
    <w:rsid w:val="00811C7A"/>
    <w:rsid w:val="00812382"/>
    <w:rsid w:val="008128B0"/>
    <w:rsid w:val="008133D8"/>
    <w:rsid w:val="00814EDD"/>
    <w:rsid w:val="00815247"/>
    <w:rsid w:val="00815259"/>
    <w:rsid w:val="008157CC"/>
    <w:rsid w:val="00816F07"/>
    <w:rsid w:val="008170C6"/>
    <w:rsid w:val="008176E0"/>
    <w:rsid w:val="00817952"/>
    <w:rsid w:val="008179BA"/>
    <w:rsid w:val="00817CD6"/>
    <w:rsid w:val="00820A15"/>
    <w:rsid w:val="008215EF"/>
    <w:rsid w:val="00821843"/>
    <w:rsid w:val="00821CD1"/>
    <w:rsid w:val="00821DB6"/>
    <w:rsid w:val="00822A34"/>
    <w:rsid w:val="00823843"/>
    <w:rsid w:val="00824448"/>
    <w:rsid w:val="00824DC5"/>
    <w:rsid w:val="008251E0"/>
    <w:rsid w:val="00826B5E"/>
    <w:rsid w:val="00826DB2"/>
    <w:rsid w:val="0082732A"/>
    <w:rsid w:val="0082775F"/>
    <w:rsid w:val="00827AA7"/>
    <w:rsid w:val="00827B58"/>
    <w:rsid w:val="00830087"/>
    <w:rsid w:val="00830336"/>
    <w:rsid w:val="00830D4C"/>
    <w:rsid w:val="00830FB7"/>
    <w:rsid w:val="008310A5"/>
    <w:rsid w:val="0083113D"/>
    <w:rsid w:val="008319BB"/>
    <w:rsid w:val="008322C4"/>
    <w:rsid w:val="0083279E"/>
    <w:rsid w:val="0083286A"/>
    <w:rsid w:val="0083375C"/>
    <w:rsid w:val="008350D6"/>
    <w:rsid w:val="008354BC"/>
    <w:rsid w:val="00835AB9"/>
    <w:rsid w:val="00835D3F"/>
    <w:rsid w:val="008379DA"/>
    <w:rsid w:val="008404E1"/>
    <w:rsid w:val="008406E0"/>
    <w:rsid w:val="00841592"/>
    <w:rsid w:val="008419D4"/>
    <w:rsid w:val="00841F98"/>
    <w:rsid w:val="008428A2"/>
    <w:rsid w:val="00842B77"/>
    <w:rsid w:val="00842C87"/>
    <w:rsid w:val="00843211"/>
    <w:rsid w:val="0084374C"/>
    <w:rsid w:val="008439E9"/>
    <w:rsid w:val="00843A76"/>
    <w:rsid w:val="00843C6D"/>
    <w:rsid w:val="00843F42"/>
    <w:rsid w:val="00843F63"/>
    <w:rsid w:val="00843F81"/>
    <w:rsid w:val="00844351"/>
    <w:rsid w:val="008453F0"/>
    <w:rsid w:val="00845DDD"/>
    <w:rsid w:val="00845E31"/>
    <w:rsid w:val="00845EFA"/>
    <w:rsid w:val="008462B4"/>
    <w:rsid w:val="00846335"/>
    <w:rsid w:val="008467A2"/>
    <w:rsid w:val="00847250"/>
    <w:rsid w:val="00847531"/>
    <w:rsid w:val="00847D8B"/>
    <w:rsid w:val="0085103F"/>
    <w:rsid w:val="0085339D"/>
    <w:rsid w:val="008549E3"/>
    <w:rsid w:val="00856C1E"/>
    <w:rsid w:val="00856E33"/>
    <w:rsid w:val="008574D7"/>
    <w:rsid w:val="00857551"/>
    <w:rsid w:val="00860CD7"/>
    <w:rsid w:val="00861015"/>
    <w:rsid w:val="00861602"/>
    <w:rsid w:val="00861717"/>
    <w:rsid w:val="008619D5"/>
    <w:rsid w:val="00861A41"/>
    <w:rsid w:val="008625BB"/>
    <w:rsid w:val="00862631"/>
    <w:rsid w:val="00862E76"/>
    <w:rsid w:val="008631FE"/>
    <w:rsid w:val="008638DA"/>
    <w:rsid w:val="0086492E"/>
    <w:rsid w:val="00864954"/>
    <w:rsid w:val="00864A84"/>
    <w:rsid w:val="008664AB"/>
    <w:rsid w:val="008672D9"/>
    <w:rsid w:val="008672DC"/>
    <w:rsid w:val="00867604"/>
    <w:rsid w:val="008678F3"/>
    <w:rsid w:val="00867F5E"/>
    <w:rsid w:val="00870226"/>
    <w:rsid w:val="008702C7"/>
    <w:rsid w:val="00870335"/>
    <w:rsid w:val="00870664"/>
    <w:rsid w:val="0087074F"/>
    <w:rsid w:val="00870799"/>
    <w:rsid w:val="00870ACB"/>
    <w:rsid w:val="00870BBF"/>
    <w:rsid w:val="00871637"/>
    <w:rsid w:val="00871790"/>
    <w:rsid w:val="0087260E"/>
    <w:rsid w:val="00872B9C"/>
    <w:rsid w:val="00872F63"/>
    <w:rsid w:val="00873A0B"/>
    <w:rsid w:val="00873CAF"/>
    <w:rsid w:val="0087472F"/>
    <w:rsid w:val="008749FE"/>
    <w:rsid w:val="00874BB1"/>
    <w:rsid w:val="00875791"/>
    <w:rsid w:val="0087607E"/>
    <w:rsid w:val="00877B26"/>
    <w:rsid w:val="00877B2D"/>
    <w:rsid w:val="008804A8"/>
    <w:rsid w:val="00880675"/>
    <w:rsid w:val="00882198"/>
    <w:rsid w:val="00882B96"/>
    <w:rsid w:val="0088363C"/>
    <w:rsid w:val="00883E39"/>
    <w:rsid w:val="008840AE"/>
    <w:rsid w:val="008845AF"/>
    <w:rsid w:val="008847C4"/>
    <w:rsid w:val="008865AD"/>
    <w:rsid w:val="008868F8"/>
    <w:rsid w:val="00887332"/>
    <w:rsid w:val="0088734A"/>
    <w:rsid w:val="008877F7"/>
    <w:rsid w:val="00887B53"/>
    <w:rsid w:val="00887DFB"/>
    <w:rsid w:val="008906E5"/>
    <w:rsid w:val="00890C59"/>
    <w:rsid w:val="00890CA9"/>
    <w:rsid w:val="00891B52"/>
    <w:rsid w:val="008925B5"/>
    <w:rsid w:val="008928A2"/>
    <w:rsid w:val="00893425"/>
    <w:rsid w:val="008934E6"/>
    <w:rsid w:val="00893BE4"/>
    <w:rsid w:val="0089420D"/>
    <w:rsid w:val="008944EB"/>
    <w:rsid w:val="00894574"/>
    <w:rsid w:val="008952AD"/>
    <w:rsid w:val="00895CC0"/>
    <w:rsid w:val="00896160"/>
    <w:rsid w:val="0089638B"/>
    <w:rsid w:val="0089656F"/>
    <w:rsid w:val="00896708"/>
    <w:rsid w:val="00896D8D"/>
    <w:rsid w:val="008970B6"/>
    <w:rsid w:val="00897222"/>
    <w:rsid w:val="008A0B22"/>
    <w:rsid w:val="008A1775"/>
    <w:rsid w:val="008A26E1"/>
    <w:rsid w:val="008A3EEE"/>
    <w:rsid w:val="008A4251"/>
    <w:rsid w:val="008A48E6"/>
    <w:rsid w:val="008A550C"/>
    <w:rsid w:val="008A633F"/>
    <w:rsid w:val="008A72AA"/>
    <w:rsid w:val="008A73B4"/>
    <w:rsid w:val="008B0888"/>
    <w:rsid w:val="008B15DB"/>
    <w:rsid w:val="008B1CAE"/>
    <w:rsid w:val="008B20FD"/>
    <w:rsid w:val="008B228F"/>
    <w:rsid w:val="008B29D7"/>
    <w:rsid w:val="008B2BB9"/>
    <w:rsid w:val="008B3430"/>
    <w:rsid w:val="008B360B"/>
    <w:rsid w:val="008B3C82"/>
    <w:rsid w:val="008B4DFA"/>
    <w:rsid w:val="008B4E4A"/>
    <w:rsid w:val="008B5F31"/>
    <w:rsid w:val="008B6057"/>
    <w:rsid w:val="008B6142"/>
    <w:rsid w:val="008B64A2"/>
    <w:rsid w:val="008B7203"/>
    <w:rsid w:val="008B73F0"/>
    <w:rsid w:val="008B7DFD"/>
    <w:rsid w:val="008C1722"/>
    <w:rsid w:val="008C22F1"/>
    <w:rsid w:val="008C24A1"/>
    <w:rsid w:val="008C289D"/>
    <w:rsid w:val="008C30E3"/>
    <w:rsid w:val="008C478A"/>
    <w:rsid w:val="008C4A7F"/>
    <w:rsid w:val="008C51DF"/>
    <w:rsid w:val="008C5A93"/>
    <w:rsid w:val="008C66D4"/>
    <w:rsid w:val="008C7048"/>
    <w:rsid w:val="008C7AD7"/>
    <w:rsid w:val="008D0275"/>
    <w:rsid w:val="008D05B0"/>
    <w:rsid w:val="008D05C1"/>
    <w:rsid w:val="008D07F0"/>
    <w:rsid w:val="008D089A"/>
    <w:rsid w:val="008D0AA1"/>
    <w:rsid w:val="008D134D"/>
    <w:rsid w:val="008D1E0A"/>
    <w:rsid w:val="008D205A"/>
    <w:rsid w:val="008D2375"/>
    <w:rsid w:val="008D252F"/>
    <w:rsid w:val="008D2722"/>
    <w:rsid w:val="008D2B71"/>
    <w:rsid w:val="008D2EE2"/>
    <w:rsid w:val="008D318F"/>
    <w:rsid w:val="008D33F2"/>
    <w:rsid w:val="008D3D91"/>
    <w:rsid w:val="008D42DB"/>
    <w:rsid w:val="008D47CC"/>
    <w:rsid w:val="008D4843"/>
    <w:rsid w:val="008D5059"/>
    <w:rsid w:val="008D54F7"/>
    <w:rsid w:val="008D56B5"/>
    <w:rsid w:val="008D5F6E"/>
    <w:rsid w:val="008D66AA"/>
    <w:rsid w:val="008E0E31"/>
    <w:rsid w:val="008E11B2"/>
    <w:rsid w:val="008E14F0"/>
    <w:rsid w:val="008E1706"/>
    <w:rsid w:val="008E1CC1"/>
    <w:rsid w:val="008E26BE"/>
    <w:rsid w:val="008E376A"/>
    <w:rsid w:val="008E3F46"/>
    <w:rsid w:val="008E5347"/>
    <w:rsid w:val="008E6454"/>
    <w:rsid w:val="008E6580"/>
    <w:rsid w:val="008E69FA"/>
    <w:rsid w:val="008E6DE2"/>
    <w:rsid w:val="008E6EC3"/>
    <w:rsid w:val="008E7082"/>
    <w:rsid w:val="008E7423"/>
    <w:rsid w:val="008E748B"/>
    <w:rsid w:val="008E7EE6"/>
    <w:rsid w:val="008F01A9"/>
    <w:rsid w:val="008F0408"/>
    <w:rsid w:val="008F091E"/>
    <w:rsid w:val="008F0FEF"/>
    <w:rsid w:val="008F15B4"/>
    <w:rsid w:val="008F1DAF"/>
    <w:rsid w:val="008F1F96"/>
    <w:rsid w:val="008F2239"/>
    <w:rsid w:val="008F2604"/>
    <w:rsid w:val="008F2BB8"/>
    <w:rsid w:val="008F35F2"/>
    <w:rsid w:val="008F3B6D"/>
    <w:rsid w:val="008F483D"/>
    <w:rsid w:val="008F540D"/>
    <w:rsid w:val="008F588C"/>
    <w:rsid w:val="008F61AC"/>
    <w:rsid w:val="008F63A0"/>
    <w:rsid w:val="008F65B7"/>
    <w:rsid w:val="008F76AC"/>
    <w:rsid w:val="008F7BB3"/>
    <w:rsid w:val="008F7D9D"/>
    <w:rsid w:val="008F7F31"/>
    <w:rsid w:val="009003A0"/>
    <w:rsid w:val="009009CD"/>
    <w:rsid w:val="009013E5"/>
    <w:rsid w:val="00901892"/>
    <w:rsid w:val="00902B86"/>
    <w:rsid w:val="00902D1E"/>
    <w:rsid w:val="00902FC6"/>
    <w:rsid w:val="009034C1"/>
    <w:rsid w:val="0090352D"/>
    <w:rsid w:val="009043B0"/>
    <w:rsid w:val="00904674"/>
    <w:rsid w:val="00905894"/>
    <w:rsid w:val="00905C06"/>
    <w:rsid w:val="00906682"/>
    <w:rsid w:val="0090724D"/>
    <w:rsid w:val="009072FA"/>
    <w:rsid w:val="009075FE"/>
    <w:rsid w:val="0091021D"/>
    <w:rsid w:val="00910658"/>
    <w:rsid w:val="0091118C"/>
    <w:rsid w:val="009113DA"/>
    <w:rsid w:val="009127C8"/>
    <w:rsid w:val="00912AB3"/>
    <w:rsid w:val="00912C5B"/>
    <w:rsid w:val="00913039"/>
    <w:rsid w:val="009130D1"/>
    <w:rsid w:val="00913AF1"/>
    <w:rsid w:val="00913BBF"/>
    <w:rsid w:val="00914CB3"/>
    <w:rsid w:val="009152A5"/>
    <w:rsid w:val="00916FF4"/>
    <w:rsid w:val="00917132"/>
    <w:rsid w:val="00917B6B"/>
    <w:rsid w:val="009209ED"/>
    <w:rsid w:val="009210F7"/>
    <w:rsid w:val="00921B34"/>
    <w:rsid w:val="0092315A"/>
    <w:rsid w:val="009232E6"/>
    <w:rsid w:val="009239A4"/>
    <w:rsid w:val="00924177"/>
    <w:rsid w:val="00924497"/>
    <w:rsid w:val="0092459B"/>
    <w:rsid w:val="00924B0D"/>
    <w:rsid w:val="00925859"/>
    <w:rsid w:val="00925DB8"/>
    <w:rsid w:val="00925DDB"/>
    <w:rsid w:val="00927300"/>
    <w:rsid w:val="00927B03"/>
    <w:rsid w:val="00927EE6"/>
    <w:rsid w:val="0093006D"/>
    <w:rsid w:val="009307C9"/>
    <w:rsid w:val="00930C92"/>
    <w:rsid w:val="00931537"/>
    <w:rsid w:val="00932694"/>
    <w:rsid w:val="009327CB"/>
    <w:rsid w:val="009338B3"/>
    <w:rsid w:val="00934253"/>
    <w:rsid w:val="0093467F"/>
    <w:rsid w:val="0093488A"/>
    <w:rsid w:val="009348DF"/>
    <w:rsid w:val="00934904"/>
    <w:rsid w:val="009351C1"/>
    <w:rsid w:val="00935F8A"/>
    <w:rsid w:val="009366CC"/>
    <w:rsid w:val="00936714"/>
    <w:rsid w:val="00937167"/>
    <w:rsid w:val="00937497"/>
    <w:rsid w:val="009401DB"/>
    <w:rsid w:val="0094027B"/>
    <w:rsid w:val="009404CE"/>
    <w:rsid w:val="00940ECA"/>
    <w:rsid w:val="009414FA"/>
    <w:rsid w:val="00941797"/>
    <w:rsid w:val="009418A6"/>
    <w:rsid w:val="009422E8"/>
    <w:rsid w:val="009426C9"/>
    <w:rsid w:val="0094297D"/>
    <w:rsid w:val="00942A64"/>
    <w:rsid w:val="0094315F"/>
    <w:rsid w:val="0094491D"/>
    <w:rsid w:val="00944D56"/>
    <w:rsid w:val="009456D3"/>
    <w:rsid w:val="00946715"/>
    <w:rsid w:val="0094710F"/>
    <w:rsid w:val="00950069"/>
    <w:rsid w:val="00950545"/>
    <w:rsid w:val="00950BC9"/>
    <w:rsid w:val="00950C6F"/>
    <w:rsid w:val="0095105A"/>
    <w:rsid w:val="0095316B"/>
    <w:rsid w:val="009546B8"/>
    <w:rsid w:val="0095508B"/>
    <w:rsid w:val="00955307"/>
    <w:rsid w:val="00956CDD"/>
    <w:rsid w:val="00956E12"/>
    <w:rsid w:val="00957CB4"/>
    <w:rsid w:val="00960F1F"/>
    <w:rsid w:val="00961E58"/>
    <w:rsid w:val="0096225E"/>
    <w:rsid w:val="0096267E"/>
    <w:rsid w:val="00963133"/>
    <w:rsid w:val="00963B34"/>
    <w:rsid w:val="009641FB"/>
    <w:rsid w:val="009642E4"/>
    <w:rsid w:val="0096589A"/>
    <w:rsid w:val="00965A94"/>
    <w:rsid w:val="00965A9C"/>
    <w:rsid w:val="009661B0"/>
    <w:rsid w:val="00967101"/>
    <w:rsid w:val="009673DC"/>
    <w:rsid w:val="00970578"/>
    <w:rsid w:val="00971423"/>
    <w:rsid w:val="00971F85"/>
    <w:rsid w:val="00972166"/>
    <w:rsid w:val="00972829"/>
    <w:rsid w:val="00972A25"/>
    <w:rsid w:val="00972BB5"/>
    <w:rsid w:val="00973BB1"/>
    <w:rsid w:val="00973F3D"/>
    <w:rsid w:val="00974956"/>
    <w:rsid w:val="00974D0D"/>
    <w:rsid w:val="00974E3E"/>
    <w:rsid w:val="00975401"/>
    <w:rsid w:val="009756E5"/>
    <w:rsid w:val="009759B3"/>
    <w:rsid w:val="00975C07"/>
    <w:rsid w:val="00975EBE"/>
    <w:rsid w:val="009767E6"/>
    <w:rsid w:val="00976916"/>
    <w:rsid w:val="00976BE5"/>
    <w:rsid w:val="009773EC"/>
    <w:rsid w:val="00977872"/>
    <w:rsid w:val="0097792E"/>
    <w:rsid w:val="00977FB4"/>
    <w:rsid w:val="00981189"/>
    <w:rsid w:val="00981408"/>
    <w:rsid w:val="00981655"/>
    <w:rsid w:val="009816AB"/>
    <w:rsid w:val="00981B43"/>
    <w:rsid w:val="0098315B"/>
    <w:rsid w:val="00984487"/>
    <w:rsid w:val="00984FAC"/>
    <w:rsid w:val="009854FB"/>
    <w:rsid w:val="00985DC1"/>
    <w:rsid w:val="0098612F"/>
    <w:rsid w:val="00986209"/>
    <w:rsid w:val="0098721C"/>
    <w:rsid w:val="009879F9"/>
    <w:rsid w:val="00987F73"/>
    <w:rsid w:val="0099039F"/>
    <w:rsid w:val="00990A38"/>
    <w:rsid w:val="00990F14"/>
    <w:rsid w:val="009915B7"/>
    <w:rsid w:val="00991921"/>
    <w:rsid w:val="009920CF"/>
    <w:rsid w:val="00992469"/>
    <w:rsid w:val="009924FD"/>
    <w:rsid w:val="0099305B"/>
    <w:rsid w:val="00993525"/>
    <w:rsid w:val="009935D8"/>
    <w:rsid w:val="00993635"/>
    <w:rsid w:val="00993EA8"/>
    <w:rsid w:val="00994BF7"/>
    <w:rsid w:val="009952B2"/>
    <w:rsid w:val="009954D0"/>
    <w:rsid w:val="0099575D"/>
    <w:rsid w:val="00995B7E"/>
    <w:rsid w:val="00995CFB"/>
    <w:rsid w:val="00996278"/>
    <w:rsid w:val="00997A49"/>
    <w:rsid w:val="009A0DD9"/>
    <w:rsid w:val="009A1505"/>
    <w:rsid w:val="009A1C25"/>
    <w:rsid w:val="009A1F08"/>
    <w:rsid w:val="009A2376"/>
    <w:rsid w:val="009A30D0"/>
    <w:rsid w:val="009A3147"/>
    <w:rsid w:val="009A3155"/>
    <w:rsid w:val="009A3E7F"/>
    <w:rsid w:val="009A3F05"/>
    <w:rsid w:val="009A49C8"/>
    <w:rsid w:val="009A5AB4"/>
    <w:rsid w:val="009A6007"/>
    <w:rsid w:val="009A6044"/>
    <w:rsid w:val="009A62CD"/>
    <w:rsid w:val="009A6590"/>
    <w:rsid w:val="009A6B6A"/>
    <w:rsid w:val="009B005B"/>
    <w:rsid w:val="009B0137"/>
    <w:rsid w:val="009B0C70"/>
    <w:rsid w:val="009B1280"/>
    <w:rsid w:val="009B1655"/>
    <w:rsid w:val="009B1B24"/>
    <w:rsid w:val="009B1BE1"/>
    <w:rsid w:val="009B44AF"/>
    <w:rsid w:val="009B46E4"/>
    <w:rsid w:val="009B4BE0"/>
    <w:rsid w:val="009B4C72"/>
    <w:rsid w:val="009B5186"/>
    <w:rsid w:val="009B6B33"/>
    <w:rsid w:val="009B7B50"/>
    <w:rsid w:val="009B7BFF"/>
    <w:rsid w:val="009C0B29"/>
    <w:rsid w:val="009C0C15"/>
    <w:rsid w:val="009C0CE0"/>
    <w:rsid w:val="009C0D22"/>
    <w:rsid w:val="009C0D37"/>
    <w:rsid w:val="009C1980"/>
    <w:rsid w:val="009C1A0B"/>
    <w:rsid w:val="009C1D78"/>
    <w:rsid w:val="009C2184"/>
    <w:rsid w:val="009C2909"/>
    <w:rsid w:val="009C3AAC"/>
    <w:rsid w:val="009C3D74"/>
    <w:rsid w:val="009C46CE"/>
    <w:rsid w:val="009C5801"/>
    <w:rsid w:val="009C5C52"/>
    <w:rsid w:val="009C5DC9"/>
    <w:rsid w:val="009C668C"/>
    <w:rsid w:val="009C685F"/>
    <w:rsid w:val="009C742B"/>
    <w:rsid w:val="009C7C1B"/>
    <w:rsid w:val="009C7C2B"/>
    <w:rsid w:val="009D0336"/>
    <w:rsid w:val="009D0A09"/>
    <w:rsid w:val="009D0B53"/>
    <w:rsid w:val="009D0E3F"/>
    <w:rsid w:val="009D1057"/>
    <w:rsid w:val="009D108F"/>
    <w:rsid w:val="009D1137"/>
    <w:rsid w:val="009D1390"/>
    <w:rsid w:val="009D1F06"/>
    <w:rsid w:val="009D20CE"/>
    <w:rsid w:val="009D23D7"/>
    <w:rsid w:val="009D2472"/>
    <w:rsid w:val="009D2572"/>
    <w:rsid w:val="009D27AE"/>
    <w:rsid w:val="009D2CD9"/>
    <w:rsid w:val="009D4DDE"/>
    <w:rsid w:val="009D5299"/>
    <w:rsid w:val="009D5A14"/>
    <w:rsid w:val="009D6489"/>
    <w:rsid w:val="009D7013"/>
    <w:rsid w:val="009D724D"/>
    <w:rsid w:val="009D7A05"/>
    <w:rsid w:val="009E0785"/>
    <w:rsid w:val="009E0D99"/>
    <w:rsid w:val="009E195A"/>
    <w:rsid w:val="009E1C18"/>
    <w:rsid w:val="009E1E15"/>
    <w:rsid w:val="009E2ADC"/>
    <w:rsid w:val="009E3EE3"/>
    <w:rsid w:val="009E4A09"/>
    <w:rsid w:val="009E6553"/>
    <w:rsid w:val="009E7286"/>
    <w:rsid w:val="009E786E"/>
    <w:rsid w:val="009E7F9A"/>
    <w:rsid w:val="009F003B"/>
    <w:rsid w:val="009F0C18"/>
    <w:rsid w:val="009F14D9"/>
    <w:rsid w:val="009F1AA5"/>
    <w:rsid w:val="009F262E"/>
    <w:rsid w:val="009F2E88"/>
    <w:rsid w:val="009F2EA7"/>
    <w:rsid w:val="009F35A7"/>
    <w:rsid w:val="009F35F4"/>
    <w:rsid w:val="009F3E6B"/>
    <w:rsid w:val="009F3F3A"/>
    <w:rsid w:val="009F40D1"/>
    <w:rsid w:val="009F47A0"/>
    <w:rsid w:val="009F49E7"/>
    <w:rsid w:val="009F4BF1"/>
    <w:rsid w:val="009F4CA6"/>
    <w:rsid w:val="009F51A2"/>
    <w:rsid w:val="009F5F50"/>
    <w:rsid w:val="009F6C6D"/>
    <w:rsid w:val="009F7086"/>
    <w:rsid w:val="009F721B"/>
    <w:rsid w:val="009F7234"/>
    <w:rsid w:val="00A0121E"/>
    <w:rsid w:val="00A02063"/>
    <w:rsid w:val="00A0244C"/>
    <w:rsid w:val="00A0269A"/>
    <w:rsid w:val="00A0280C"/>
    <w:rsid w:val="00A0295F"/>
    <w:rsid w:val="00A02BD5"/>
    <w:rsid w:val="00A0359A"/>
    <w:rsid w:val="00A04066"/>
    <w:rsid w:val="00A0454B"/>
    <w:rsid w:val="00A04C77"/>
    <w:rsid w:val="00A04F1C"/>
    <w:rsid w:val="00A05106"/>
    <w:rsid w:val="00A05B85"/>
    <w:rsid w:val="00A11288"/>
    <w:rsid w:val="00A11915"/>
    <w:rsid w:val="00A119F7"/>
    <w:rsid w:val="00A131E0"/>
    <w:rsid w:val="00A1339A"/>
    <w:rsid w:val="00A136C9"/>
    <w:rsid w:val="00A1390F"/>
    <w:rsid w:val="00A13E54"/>
    <w:rsid w:val="00A146F9"/>
    <w:rsid w:val="00A1548D"/>
    <w:rsid w:val="00A15751"/>
    <w:rsid w:val="00A16152"/>
    <w:rsid w:val="00A16277"/>
    <w:rsid w:val="00A169CE"/>
    <w:rsid w:val="00A16E5F"/>
    <w:rsid w:val="00A20118"/>
    <w:rsid w:val="00A206A1"/>
    <w:rsid w:val="00A20A7E"/>
    <w:rsid w:val="00A22EC4"/>
    <w:rsid w:val="00A22FEB"/>
    <w:rsid w:val="00A23294"/>
    <w:rsid w:val="00A24965"/>
    <w:rsid w:val="00A2692E"/>
    <w:rsid w:val="00A27721"/>
    <w:rsid w:val="00A3051C"/>
    <w:rsid w:val="00A3087E"/>
    <w:rsid w:val="00A31C4B"/>
    <w:rsid w:val="00A31DC4"/>
    <w:rsid w:val="00A31E2B"/>
    <w:rsid w:val="00A32A12"/>
    <w:rsid w:val="00A3323D"/>
    <w:rsid w:val="00A332BF"/>
    <w:rsid w:val="00A33308"/>
    <w:rsid w:val="00A333AB"/>
    <w:rsid w:val="00A33821"/>
    <w:rsid w:val="00A33A5D"/>
    <w:rsid w:val="00A33F59"/>
    <w:rsid w:val="00A3401A"/>
    <w:rsid w:val="00A34225"/>
    <w:rsid w:val="00A34452"/>
    <w:rsid w:val="00A346EE"/>
    <w:rsid w:val="00A34A73"/>
    <w:rsid w:val="00A350C9"/>
    <w:rsid w:val="00A354D1"/>
    <w:rsid w:val="00A35661"/>
    <w:rsid w:val="00A35B8E"/>
    <w:rsid w:val="00A363E0"/>
    <w:rsid w:val="00A366AB"/>
    <w:rsid w:val="00A379C8"/>
    <w:rsid w:val="00A37A77"/>
    <w:rsid w:val="00A37BD5"/>
    <w:rsid w:val="00A40146"/>
    <w:rsid w:val="00A41B86"/>
    <w:rsid w:val="00A41C35"/>
    <w:rsid w:val="00A41D86"/>
    <w:rsid w:val="00A41EB8"/>
    <w:rsid w:val="00A4209B"/>
    <w:rsid w:val="00A4279E"/>
    <w:rsid w:val="00A42FA3"/>
    <w:rsid w:val="00A43086"/>
    <w:rsid w:val="00A43DE0"/>
    <w:rsid w:val="00A44A58"/>
    <w:rsid w:val="00A44CDD"/>
    <w:rsid w:val="00A455B9"/>
    <w:rsid w:val="00A45904"/>
    <w:rsid w:val="00A45CC5"/>
    <w:rsid w:val="00A45E81"/>
    <w:rsid w:val="00A4606F"/>
    <w:rsid w:val="00A46665"/>
    <w:rsid w:val="00A46CDF"/>
    <w:rsid w:val="00A472A5"/>
    <w:rsid w:val="00A4735D"/>
    <w:rsid w:val="00A4742C"/>
    <w:rsid w:val="00A475EF"/>
    <w:rsid w:val="00A47EEC"/>
    <w:rsid w:val="00A50032"/>
    <w:rsid w:val="00A50178"/>
    <w:rsid w:val="00A50358"/>
    <w:rsid w:val="00A50854"/>
    <w:rsid w:val="00A508A4"/>
    <w:rsid w:val="00A5146C"/>
    <w:rsid w:val="00A51680"/>
    <w:rsid w:val="00A52311"/>
    <w:rsid w:val="00A52E63"/>
    <w:rsid w:val="00A530CB"/>
    <w:rsid w:val="00A53726"/>
    <w:rsid w:val="00A54319"/>
    <w:rsid w:val="00A54470"/>
    <w:rsid w:val="00A548AE"/>
    <w:rsid w:val="00A54B61"/>
    <w:rsid w:val="00A54C32"/>
    <w:rsid w:val="00A55D83"/>
    <w:rsid w:val="00A56202"/>
    <w:rsid w:val="00A566E5"/>
    <w:rsid w:val="00A56783"/>
    <w:rsid w:val="00A56872"/>
    <w:rsid w:val="00A568B7"/>
    <w:rsid w:val="00A56E5D"/>
    <w:rsid w:val="00A57056"/>
    <w:rsid w:val="00A57651"/>
    <w:rsid w:val="00A577D8"/>
    <w:rsid w:val="00A57A84"/>
    <w:rsid w:val="00A60167"/>
    <w:rsid w:val="00A607D5"/>
    <w:rsid w:val="00A60EA1"/>
    <w:rsid w:val="00A618B0"/>
    <w:rsid w:val="00A619FD"/>
    <w:rsid w:val="00A61C61"/>
    <w:rsid w:val="00A6383F"/>
    <w:rsid w:val="00A63A49"/>
    <w:rsid w:val="00A64084"/>
    <w:rsid w:val="00A644D7"/>
    <w:rsid w:val="00A645C3"/>
    <w:rsid w:val="00A64662"/>
    <w:rsid w:val="00A646B7"/>
    <w:rsid w:val="00A64D06"/>
    <w:rsid w:val="00A64D6F"/>
    <w:rsid w:val="00A64FDC"/>
    <w:rsid w:val="00A658F2"/>
    <w:rsid w:val="00A65C7C"/>
    <w:rsid w:val="00A65CE9"/>
    <w:rsid w:val="00A6642E"/>
    <w:rsid w:val="00A66C7A"/>
    <w:rsid w:val="00A66F62"/>
    <w:rsid w:val="00A67371"/>
    <w:rsid w:val="00A676ED"/>
    <w:rsid w:val="00A678D0"/>
    <w:rsid w:val="00A67FA0"/>
    <w:rsid w:val="00A7094B"/>
    <w:rsid w:val="00A70AF7"/>
    <w:rsid w:val="00A71076"/>
    <w:rsid w:val="00A718B0"/>
    <w:rsid w:val="00A71EAA"/>
    <w:rsid w:val="00A72291"/>
    <w:rsid w:val="00A7258C"/>
    <w:rsid w:val="00A72EDB"/>
    <w:rsid w:val="00A738FE"/>
    <w:rsid w:val="00A74751"/>
    <w:rsid w:val="00A751C6"/>
    <w:rsid w:val="00A75399"/>
    <w:rsid w:val="00A75CD9"/>
    <w:rsid w:val="00A75D6D"/>
    <w:rsid w:val="00A76FEB"/>
    <w:rsid w:val="00A77264"/>
    <w:rsid w:val="00A779C0"/>
    <w:rsid w:val="00A80C4A"/>
    <w:rsid w:val="00A82840"/>
    <w:rsid w:val="00A829AB"/>
    <w:rsid w:val="00A829D7"/>
    <w:rsid w:val="00A837C9"/>
    <w:rsid w:val="00A8392C"/>
    <w:rsid w:val="00A83A3A"/>
    <w:rsid w:val="00A83B9D"/>
    <w:rsid w:val="00A84408"/>
    <w:rsid w:val="00A84A11"/>
    <w:rsid w:val="00A8527D"/>
    <w:rsid w:val="00A853FA"/>
    <w:rsid w:val="00A859E5"/>
    <w:rsid w:val="00A85BFD"/>
    <w:rsid w:val="00A85EB1"/>
    <w:rsid w:val="00A86BCF"/>
    <w:rsid w:val="00A87A71"/>
    <w:rsid w:val="00A90173"/>
    <w:rsid w:val="00A906E4"/>
    <w:rsid w:val="00A91646"/>
    <w:rsid w:val="00A92096"/>
    <w:rsid w:val="00A92CBB"/>
    <w:rsid w:val="00A93211"/>
    <w:rsid w:val="00A94BEE"/>
    <w:rsid w:val="00A94E1B"/>
    <w:rsid w:val="00A950E2"/>
    <w:rsid w:val="00A952EE"/>
    <w:rsid w:val="00A95934"/>
    <w:rsid w:val="00A95AB9"/>
    <w:rsid w:val="00A95ED6"/>
    <w:rsid w:val="00A961F0"/>
    <w:rsid w:val="00A963AC"/>
    <w:rsid w:val="00A976C2"/>
    <w:rsid w:val="00A97E0B"/>
    <w:rsid w:val="00AA04D7"/>
    <w:rsid w:val="00AA0809"/>
    <w:rsid w:val="00AA0E05"/>
    <w:rsid w:val="00AA16F7"/>
    <w:rsid w:val="00AA1E35"/>
    <w:rsid w:val="00AA2E7D"/>
    <w:rsid w:val="00AA313E"/>
    <w:rsid w:val="00AA326B"/>
    <w:rsid w:val="00AA3588"/>
    <w:rsid w:val="00AA3728"/>
    <w:rsid w:val="00AA37EC"/>
    <w:rsid w:val="00AA408B"/>
    <w:rsid w:val="00AA42B4"/>
    <w:rsid w:val="00AA48D9"/>
    <w:rsid w:val="00AA496D"/>
    <w:rsid w:val="00AA4FE4"/>
    <w:rsid w:val="00AA5333"/>
    <w:rsid w:val="00AA57D8"/>
    <w:rsid w:val="00AA5CD9"/>
    <w:rsid w:val="00AA65F0"/>
    <w:rsid w:val="00AA6ACB"/>
    <w:rsid w:val="00AA7268"/>
    <w:rsid w:val="00AA756E"/>
    <w:rsid w:val="00AA7B04"/>
    <w:rsid w:val="00AB1011"/>
    <w:rsid w:val="00AB1C2C"/>
    <w:rsid w:val="00AB1C49"/>
    <w:rsid w:val="00AB223C"/>
    <w:rsid w:val="00AB2340"/>
    <w:rsid w:val="00AB30F2"/>
    <w:rsid w:val="00AB30FB"/>
    <w:rsid w:val="00AB3204"/>
    <w:rsid w:val="00AB3F0F"/>
    <w:rsid w:val="00AB4282"/>
    <w:rsid w:val="00AB45CC"/>
    <w:rsid w:val="00AB48CB"/>
    <w:rsid w:val="00AB4E5D"/>
    <w:rsid w:val="00AB5ACA"/>
    <w:rsid w:val="00AB5AD9"/>
    <w:rsid w:val="00AB6DD2"/>
    <w:rsid w:val="00AB708B"/>
    <w:rsid w:val="00AC0821"/>
    <w:rsid w:val="00AC194C"/>
    <w:rsid w:val="00AC1EF9"/>
    <w:rsid w:val="00AC2864"/>
    <w:rsid w:val="00AC294F"/>
    <w:rsid w:val="00AC2DD4"/>
    <w:rsid w:val="00AC37C0"/>
    <w:rsid w:val="00AC444E"/>
    <w:rsid w:val="00AC4BB9"/>
    <w:rsid w:val="00AC503F"/>
    <w:rsid w:val="00AC6EBA"/>
    <w:rsid w:val="00AD0401"/>
    <w:rsid w:val="00AD1005"/>
    <w:rsid w:val="00AD13DB"/>
    <w:rsid w:val="00AD1966"/>
    <w:rsid w:val="00AD1C65"/>
    <w:rsid w:val="00AD1F6B"/>
    <w:rsid w:val="00AD1F72"/>
    <w:rsid w:val="00AD2A39"/>
    <w:rsid w:val="00AD2D9C"/>
    <w:rsid w:val="00AD2F25"/>
    <w:rsid w:val="00AD3DC6"/>
    <w:rsid w:val="00AD4761"/>
    <w:rsid w:val="00AD6818"/>
    <w:rsid w:val="00AD7478"/>
    <w:rsid w:val="00AD7E62"/>
    <w:rsid w:val="00AD7FBD"/>
    <w:rsid w:val="00AE017B"/>
    <w:rsid w:val="00AE119C"/>
    <w:rsid w:val="00AE1560"/>
    <w:rsid w:val="00AE19CD"/>
    <w:rsid w:val="00AE1F4E"/>
    <w:rsid w:val="00AE2C17"/>
    <w:rsid w:val="00AE2EB8"/>
    <w:rsid w:val="00AE3237"/>
    <w:rsid w:val="00AE3A16"/>
    <w:rsid w:val="00AE3F1B"/>
    <w:rsid w:val="00AE4CAF"/>
    <w:rsid w:val="00AE5248"/>
    <w:rsid w:val="00AE5691"/>
    <w:rsid w:val="00AE6264"/>
    <w:rsid w:val="00AE65B5"/>
    <w:rsid w:val="00AE667E"/>
    <w:rsid w:val="00AE766B"/>
    <w:rsid w:val="00AE7D22"/>
    <w:rsid w:val="00AE7FE9"/>
    <w:rsid w:val="00AF009F"/>
    <w:rsid w:val="00AF00EF"/>
    <w:rsid w:val="00AF017C"/>
    <w:rsid w:val="00AF0338"/>
    <w:rsid w:val="00AF1149"/>
    <w:rsid w:val="00AF1218"/>
    <w:rsid w:val="00AF161A"/>
    <w:rsid w:val="00AF1C9F"/>
    <w:rsid w:val="00AF2637"/>
    <w:rsid w:val="00AF2716"/>
    <w:rsid w:val="00AF278E"/>
    <w:rsid w:val="00AF3AA6"/>
    <w:rsid w:val="00AF3E9F"/>
    <w:rsid w:val="00AF5346"/>
    <w:rsid w:val="00AF5607"/>
    <w:rsid w:val="00AF609F"/>
    <w:rsid w:val="00AF66CC"/>
    <w:rsid w:val="00AF6CFA"/>
    <w:rsid w:val="00AF72FB"/>
    <w:rsid w:val="00AF74FC"/>
    <w:rsid w:val="00AF76AF"/>
    <w:rsid w:val="00B0038B"/>
    <w:rsid w:val="00B00A2E"/>
    <w:rsid w:val="00B01008"/>
    <w:rsid w:val="00B0108D"/>
    <w:rsid w:val="00B011BB"/>
    <w:rsid w:val="00B01495"/>
    <w:rsid w:val="00B01510"/>
    <w:rsid w:val="00B0169E"/>
    <w:rsid w:val="00B02924"/>
    <w:rsid w:val="00B02AD1"/>
    <w:rsid w:val="00B04461"/>
    <w:rsid w:val="00B04758"/>
    <w:rsid w:val="00B048C4"/>
    <w:rsid w:val="00B04C7E"/>
    <w:rsid w:val="00B059FD"/>
    <w:rsid w:val="00B06104"/>
    <w:rsid w:val="00B0688F"/>
    <w:rsid w:val="00B06C8D"/>
    <w:rsid w:val="00B06E6C"/>
    <w:rsid w:val="00B06FF1"/>
    <w:rsid w:val="00B07B2C"/>
    <w:rsid w:val="00B07DE2"/>
    <w:rsid w:val="00B1096D"/>
    <w:rsid w:val="00B114E1"/>
    <w:rsid w:val="00B115EF"/>
    <w:rsid w:val="00B1184D"/>
    <w:rsid w:val="00B11A50"/>
    <w:rsid w:val="00B12DA2"/>
    <w:rsid w:val="00B131E2"/>
    <w:rsid w:val="00B1324E"/>
    <w:rsid w:val="00B132D8"/>
    <w:rsid w:val="00B133AB"/>
    <w:rsid w:val="00B1395C"/>
    <w:rsid w:val="00B13C7D"/>
    <w:rsid w:val="00B14322"/>
    <w:rsid w:val="00B143C3"/>
    <w:rsid w:val="00B143E1"/>
    <w:rsid w:val="00B14CC9"/>
    <w:rsid w:val="00B1583F"/>
    <w:rsid w:val="00B15FC4"/>
    <w:rsid w:val="00B16491"/>
    <w:rsid w:val="00B16810"/>
    <w:rsid w:val="00B17966"/>
    <w:rsid w:val="00B219AC"/>
    <w:rsid w:val="00B21AB1"/>
    <w:rsid w:val="00B21EDB"/>
    <w:rsid w:val="00B22853"/>
    <w:rsid w:val="00B23350"/>
    <w:rsid w:val="00B23578"/>
    <w:rsid w:val="00B24D59"/>
    <w:rsid w:val="00B24F9C"/>
    <w:rsid w:val="00B25600"/>
    <w:rsid w:val="00B262FE"/>
    <w:rsid w:val="00B27081"/>
    <w:rsid w:val="00B30406"/>
    <w:rsid w:val="00B30516"/>
    <w:rsid w:val="00B30DFA"/>
    <w:rsid w:val="00B30F55"/>
    <w:rsid w:val="00B31175"/>
    <w:rsid w:val="00B31980"/>
    <w:rsid w:val="00B31B36"/>
    <w:rsid w:val="00B31FC4"/>
    <w:rsid w:val="00B3209A"/>
    <w:rsid w:val="00B323F9"/>
    <w:rsid w:val="00B32633"/>
    <w:rsid w:val="00B3300F"/>
    <w:rsid w:val="00B331C2"/>
    <w:rsid w:val="00B3337E"/>
    <w:rsid w:val="00B34157"/>
    <w:rsid w:val="00B342B7"/>
    <w:rsid w:val="00B3505D"/>
    <w:rsid w:val="00B35E2E"/>
    <w:rsid w:val="00B3639B"/>
    <w:rsid w:val="00B376FF"/>
    <w:rsid w:val="00B37848"/>
    <w:rsid w:val="00B37C8B"/>
    <w:rsid w:val="00B37DAF"/>
    <w:rsid w:val="00B40322"/>
    <w:rsid w:val="00B403D1"/>
    <w:rsid w:val="00B41703"/>
    <w:rsid w:val="00B41E7D"/>
    <w:rsid w:val="00B42764"/>
    <w:rsid w:val="00B42785"/>
    <w:rsid w:val="00B42929"/>
    <w:rsid w:val="00B4484B"/>
    <w:rsid w:val="00B44972"/>
    <w:rsid w:val="00B44E78"/>
    <w:rsid w:val="00B46817"/>
    <w:rsid w:val="00B47618"/>
    <w:rsid w:val="00B4791E"/>
    <w:rsid w:val="00B503B4"/>
    <w:rsid w:val="00B50BE3"/>
    <w:rsid w:val="00B50F30"/>
    <w:rsid w:val="00B51674"/>
    <w:rsid w:val="00B53465"/>
    <w:rsid w:val="00B537C0"/>
    <w:rsid w:val="00B538AF"/>
    <w:rsid w:val="00B53D4A"/>
    <w:rsid w:val="00B53E3B"/>
    <w:rsid w:val="00B53F3E"/>
    <w:rsid w:val="00B547F5"/>
    <w:rsid w:val="00B557B1"/>
    <w:rsid w:val="00B558E3"/>
    <w:rsid w:val="00B5590A"/>
    <w:rsid w:val="00B55AD5"/>
    <w:rsid w:val="00B5620F"/>
    <w:rsid w:val="00B56D71"/>
    <w:rsid w:val="00B57353"/>
    <w:rsid w:val="00B57564"/>
    <w:rsid w:val="00B57732"/>
    <w:rsid w:val="00B57C3B"/>
    <w:rsid w:val="00B6011E"/>
    <w:rsid w:val="00B6071F"/>
    <w:rsid w:val="00B60E03"/>
    <w:rsid w:val="00B61471"/>
    <w:rsid w:val="00B6147E"/>
    <w:rsid w:val="00B616E8"/>
    <w:rsid w:val="00B617DA"/>
    <w:rsid w:val="00B61C3E"/>
    <w:rsid w:val="00B6243B"/>
    <w:rsid w:val="00B62955"/>
    <w:rsid w:val="00B64211"/>
    <w:rsid w:val="00B64392"/>
    <w:rsid w:val="00B64ACE"/>
    <w:rsid w:val="00B65161"/>
    <w:rsid w:val="00B66214"/>
    <w:rsid w:val="00B6670D"/>
    <w:rsid w:val="00B66777"/>
    <w:rsid w:val="00B668AA"/>
    <w:rsid w:val="00B66DFA"/>
    <w:rsid w:val="00B66FCD"/>
    <w:rsid w:val="00B676BE"/>
    <w:rsid w:val="00B7108D"/>
    <w:rsid w:val="00B71223"/>
    <w:rsid w:val="00B71646"/>
    <w:rsid w:val="00B71A93"/>
    <w:rsid w:val="00B71C93"/>
    <w:rsid w:val="00B71E81"/>
    <w:rsid w:val="00B72E49"/>
    <w:rsid w:val="00B73445"/>
    <w:rsid w:val="00B73839"/>
    <w:rsid w:val="00B75562"/>
    <w:rsid w:val="00B764F6"/>
    <w:rsid w:val="00B76CA3"/>
    <w:rsid w:val="00B777C3"/>
    <w:rsid w:val="00B80577"/>
    <w:rsid w:val="00B8114C"/>
    <w:rsid w:val="00B815A5"/>
    <w:rsid w:val="00B81B06"/>
    <w:rsid w:val="00B81C18"/>
    <w:rsid w:val="00B820E2"/>
    <w:rsid w:val="00B82175"/>
    <w:rsid w:val="00B824AC"/>
    <w:rsid w:val="00B82EE1"/>
    <w:rsid w:val="00B83015"/>
    <w:rsid w:val="00B833CF"/>
    <w:rsid w:val="00B83493"/>
    <w:rsid w:val="00B83614"/>
    <w:rsid w:val="00B8474A"/>
    <w:rsid w:val="00B84FEC"/>
    <w:rsid w:val="00B859D3"/>
    <w:rsid w:val="00B85CA7"/>
    <w:rsid w:val="00B8604B"/>
    <w:rsid w:val="00B861AF"/>
    <w:rsid w:val="00B86E57"/>
    <w:rsid w:val="00B87BC7"/>
    <w:rsid w:val="00B87CC6"/>
    <w:rsid w:val="00B87DDB"/>
    <w:rsid w:val="00B903AE"/>
    <w:rsid w:val="00B905DE"/>
    <w:rsid w:val="00B9104C"/>
    <w:rsid w:val="00B9105B"/>
    <w:rsid w:val="00B91415"/>
    <w:rsid w:val="00B91C53"/>
    <w:rsid w:val="00B91E90"/>
    <w:rsid w:val="00B9293C"/>
    <w:rsid w:val="00B93BCE"/>
    <w:rsid w:val="00B93D00"/>
    <w:rsid w:val="00B940BB"/>
    <w:rsid w:val="00B943DB"/>
    <w:rsid w:val="00B95E49"/>
    <w:rsid w:val="00B96834"/>
    <w:rsid w:val="00B96F77"/>
    <w:rsid w:val="00BA0106"/>
    <w:rsid w:val="00BA034C"/>
    <w:rsid w:val="00BA0CF5"/>
    <w:rsid w:val="00BA12DA"/>
    <w:rsid w:val="00BA1706"/>
    <w:rsid w:val="00BA351E"/>
    <w:rsid w:val="00BA35A9"/>
    <w:rsid w:val="00BA3746"/>
    <w:rsid w:val="00BA38A4"/>
    <w:rsid w:val="00BA3BA2"/>
    <w:rsid w:val="00BA49C5"/>
    <w:rsid w:val="00BA4A66"/>
    <w:rsid w:val="00BA4F2E"/>
    <w:rsid w:val="00BA54C3"/>
    <w:rsid w:val="00BA559D"/>
    <w:rsid w:val="00BA5E57"/>
    <w:rsid w:val="00BA7D5B"/>
    <w:rsid w:val="00BA7D61"/>
    <w:rsid w:val="00BA7E93"/>
    <w:rsid w:val="00BB0328"/>
    <w:rsid w:val="00BB1D67"/>
    <w:rsid w:val="00BB258E"/>
    <w:rsid w:val="00BB27DD"/>
    <w:rsid w:val="00BB2A09"/>
    <w:rsid w:val="00BB2E82"/>
    <w:rsid w:val="00BB2F0B"/>
    <w:rsid w:val="00BB2F42"/>
    <w:rsid w:val="00BB3644"/>
    <w:rsid w:val="00BB364B"/>
    <w:rsid w:val="00BB37A8"/>
    <w:rsid w:val="00BB4A21"/>
    <w:rsid w:val="00BB4A5C"/>
    <w:rsid w:val="00BB4AE5"/>
    <w:rsid w:val="00BB4E1E"/>
    <w:rsid w:val="00BB50D3"/>
    <w:rsid w:val="00BB6F5D"/>
    <w:rsid w:val="00BC00E4"/>
    <w:rsid w:val="00BC04AC"/>
    <w:rsid w:val="00BC092D"/>
    <w:rsid w:val="00BC09C5"/>
    <w:rsid w:val="00BC0BB8"/>
    <w:rsid w:val="00BC1B28"/>
    <w:rsid w:val="00BC1D2E"/>
    <w:rsid w:val="00BC2BB4"/>
    <w:rsid w:val="00BC3C06"/>
    <w:rsid w:val="00BC3CC1"/>
    <w:rsid w:val="00BC3D6E"/>
    <w:rsid w:val="00BC3F9A"/>
    <w:rsid w:val="00BC433F"/>
    <w:rsid w:val="00BC4CC4"/>
    <w:rsid w:val="00BC4E9F"/>
    <w:rsid w:val="00BC4F39"/>
    <w:rsid w:val="00BC510B"/>
    <w:rsid w:val="00BC5439"/>
    <w:rsid w:val="00BC57DA"/>
    <w:rsid w:val="00BC5960"/>
    <w:rsid w:val="00BC6068"/>
    <w:rsid w:val="00BC6A65"/>
    <w:rsid w:val="00BC7419"/>
    <w:rsid w:val="00BC7823"/>
    <w:rsid w:val="00BC7C36"/>
    <w:rsid w:val="00BD0367"/>
    <w:rsid w:val="00BD0A48"/>
    <w:rsid w:val="00BD14B7"/>
    <w:rsid w:val="00BD1D4E"/>
    <w:rsid w:val="00BD1F10"/>
    <w:rsid w:val="00BD1F5E"/>
    <w:rsid w:val="00BD289C"/>
    <w:rsid w:val="00BD2F98"/>
    <w:rsid w:val="00BD35AD"/>
    <w:rsid w:val="00BD3A60"/>
    <w:rsid w:val="00BD3A64"/>
    <w:rsid w:val="00BD3C14"/>
    <w:rsid w:val="00BD3CCC"/>
    <w:rsid w:val="00BD57C1"/>
    <w:rsid w:val="00BD5888"/>
    <w:rsid w:val="00BD5B89"/>
    <w:rsid w:val="00BD6527"/>
    <w:rsid w:val="00BE12C0"/>
    <w:rsid w:val="00BE167E"/>
    <w:rsid w:val="00BE18CE"/>
    <w:rsid w:val="00BE1EA7"/>
    <w:rsid w:val="00BE231F"/>
    <w:rsid w:val="00BE237C"/>
    <w:rsid w:val="00BE2745"/>
    <w:rsid w:val="00BE33B0"/>
    <w:rsid w:val="00BE33BC"/>
    <w:rsid w:val="00BE37C7"/>
    <w:rsid w:val="00BE466B"/>
    <w:rsid w:val="00BE5618"/>
    <w:rsid w:val="00BE5EF6"/>
    <w:rsid w:val="00BE6158"/>
    <w:rsid w:val="00BE6192"/>
    <w:rsid w:val="00BE699D"/>
    <w:rsid w:val="00BE6FDB"/>
    <w:rsid w:val="00BE7EEE"/>
    <w:rsid w:val="00BF0AB6"/>
    <w:rsid w:val="00BF0DC1"/>
    <w:rsid w:val="00BF13AF"/>
    <w:rsid w:val="00BF15BB"/>
    <w:rsid w:val="00BF1C29"/>
    <w:rsid w:val="00BF2558"/>
    <w:rsid w:val="00BF257D"/>
    <w:rsid w:val="00BF26B4"/>
    <w:rsid w:val="00BF2A4F"/>
    <w:rsid w:val="00BF2F1E"/>
    <w:rsid w:val="00BF34CB"/>
    <w:rsid w:val="00BF376D"/>
    <w:rsid w:val="00BF48D6"/>
    <w:rsid w:val="00BF4BBE"/>
    <w:rsid w:val="00BF558A"/>
    <w:rsid w:val="00BF569F"/>
    <w:rsid w:val="00BF5AD6"/>
    <w:rsid w:val="00BF5D62"/>
    <w:rsid w:val="00BF6577"/>
    <w:rsid w:val="00BF7860"/>
    <w:rsid w:val="00BF7B7C"/>
    <w:rsid w:val="00BF7CA4"/>
    <w:rsid w:val="00C009A4"/>
    <w:rsid w:val="00C0271A"/>
    <w:rsid w:val="00C02C54"/>
    <w:rsid w:val="00C02DB5"/>
    <w:rsid w:val="00C038BC"/>
    <w:rsid w:val="00C03D8A"/>
    <w:rsid w:val="00C03E77"/>
    <w:rsid w:val="00C04B78"/>
    <w:rsid w:val="00C053DC"/>
    <w:rsid w:val="00C057A7"/>
    <w:rsid w:val="00C060F2"/>
    <w:rsid w:val="00C0696A"/>
    <w:rsid w:val="00C06B6E"/>
    <w:rsid w:val="00C07039"/>
    <w:rsid w:val="00C07BAA"/>
    <w:rsid w:val="00C07C3B"/>
    <w:rsid w:val="00C07CC2"/>
    <w:rsid w:val="00C10681"/>
    <w:rsid w:val="00C10C46"/>
    <w:rsid w:val="00C119FC"/>
    <w:rsid w:val="00C11A78"/>
    <w:rsid w:val="00C1263F"/>
    <w:rsid w:val="00C14000"/>
    <w:rsid w:val="00C14294"/>
    <w:rsid w:val="00C1448B"/>
    <w:rsid w:val="00C14B89"/>
    <w:rsid w:val="00C1536F"/>
    <w:rsid w:val="00C1584B"/>
    <w:rsid w:val="00C15D01"/>
    <w:rsid w:val="00C16380"/>
    <w:rsid w:val="00C16A3C"/>
    <w:rsid w:val="00C17096"/>
    <w:rsid w:val="00C176D4"/>
    <w:rsid w:val="00C177A3"/>
    <w:rsid w:val="00C20B84"/>
    <w:rsid w:val="00C20C3F"/>
    <w:rsid w:val="00C20F4B"/>
    <w:rsid w:val="00C21157"/>
    <w:rsid w:val="00C21501"/>
    <w:rsid w:val="00C219A7"/>
    <w:rsid w:val="00C22A3F"/>
    <w:rsid w:val="00C22DA3"/>
    <w:rsid w:val="00C2302C"/>
    <w:rsid w:val="00C2364D"/>
    <w:rsid w:val="00C236EC"/>
    <w:rsid w:val="00C239FA"/>
    <w:rsid w:val="00C2423F"/>
    <w:rsid w:val="00C24399"/>
    <w:rsid w:val="00C24B0F"/>
    <w:rsid w:val="00C24EE1"/>
    <w:rsid w:val="00C254B6"/>
    <w:rsid w:val="00C25860"/>
    <w:rsid w:val="00C25CAC"/>
    <w:rsid w:val="00C25D12"/>
    <w:rsid w:val="00C26810"/>
    <w:rsid w:val="00C26D17"/>
    <w:rsid w:val="00C26D46"/>
    <w:rsid w:val="00C26F0D"/>
    <w:rsid w:val="00C271FB"/>
    <w:rsid w:val="00C27B51"/>
    <w:rsid w:val="00C27B6E"/>
    <w:rsid w:val="00C27CD3"/>
    <w:rsid w:val="00C27D25"/>
    <w:rsid w:val="00C30F77"/>
    <w:rsid w:val="00C31296"/>
    <w:rsid w:val="00C32708"/>
    <w:rsid w:val="00C32C11"/>
    <w:rsid w:val="00C34854"/>
    <w:rsid w:val="00C352F2"/>
    <w:rsid w:val="00C35EDE"/>
    <w:rsid w:val="00C36C3A"/>
    <w:rsid w:val="00C36E8C"/>
    <w:rsid w:val="00C370D5"/>
    <w:rsid w:val="00C37AD8"/>
    <w:rsid w:val="00C401D4"/>
    <w:rsid w:val="00C4024F"/>
    <w:rsid w:val="00C40990"/>
    <w:rsid w:val="00C40AE3"/>
    <w:rsid w:val="00C40E07"/>
    <w:rsid w:val="00C413F6"/>
    <w:rsid w:val="00C41CDC"/>
    <w:rsid w:val="00C422AF"/>
    <w:rsid w:val="00C4271B"/>
    <w:rsid w:val="00C43363"/>
    <w:rsid w:val="00C43689"/>
    <w:rsid w:val="00C438D5"/>
    <w:rsid w:val="00C438FF"/>
    <w:rsid w:val="00C43E77"/>
    <w:rsid w:val="00C446CC"/>
    <w:rsid w:val="00C447F5"/>
    <w:rsid w:val="00C44DF0"/>
    <w:rsid w:val="00C45B0C"/>
    <w:rsid w:val="00C46A7A"/>
    <w:rsid w:val="00C473FE"/>
    <w:rsid w:val="00C47C81"/>
    <w:rsid w:val="00C47F7D"/>
    <w:rsid w:val="00C501F2"/>
    <w:rsid w:val="00C510A5"/>
    <w:rsid w:val="00C518DF"/>
    <w:rsid w:val="00C519FB"/>
    <w:rsid w:val="00C51EEB"/>
    <w:rsid w:val="00C53113"/>
    <w:rsid w:val="00C534BE"/>
    <w:rsid w:val="00C53D52"/>
    <w:rsid w:val="00C53D68"/>
    <w:rsid w:val="00C54216"/>
    <w:rsid w:val="00C54522"/>
    <w:rsid w:val="00C5473A"/>
    <w:rsid w:val="00C55959"/>
    <w:rsid w:val="00C55960"/>
    <w:rsid w:val="00C56091"/>
    <w:rsid w:val="00C56A24"/>
    <w:rsid w:val="00C56CEA"/>
    <w:rsid w:val="00C57310"/>
    <w:rsid w:val="00C578D9"/>
    <w:rsid w:val="00C6143F"/>
    <w:rsid w:val="00C639E5"/>
    <w:rsid w:val="00C63A83"/>
    <w:rsid w:val="00C6444F"/>
    <w:rsid w:val="00C646AC"/>
    <w:rsid w:val="00C646D7"/>
    <w:rsid w:val="00C65C27"/>
    <w:rsid w:val="00C661FB"/>
    <w:rsid w:val="00C665DD"/>
    <w:rsid w:val="00C66865"/>
    <w:rsid w:val="00C66993"/>
    <w:rsid w:val="00C67226"/>
    <w:rsid w:val="00C67D31"/>
    <w:rsid w:val="00C70B8E"/>
    <w:rsid w:val="00C70D31"/>
    <w:rsid w:val="00C71A9F"/>
    <w:rsid w:val="00C72261"/>
    <w:rsid w:val="00C72D87"/>
    <w:rsid w:val="00C73307"/>
    <w:rsid w:val="00C73A08"/>
    <w:rsid w:val="00C744FC"/>
    <w:rsid w:val="00C75063"/>
    <w:rsid w:val="00C7574D"/>
    <w:rsid w:val="00C7580F"/>
    <w:rsid w:val="00C76232"/>
    <w:rsid w:val="00C7640D"/>
    <w:rsid w:val="00C76B93"/>
    <w:rsid w:val="00C772DB"/>
    <w:rsid w:val="00C802F4"/>
    <w:rsid w:val="00C80F0D"/>
    <w:rsid w:val="00C814EE"/>
    <w:rsid w:val="00C81B11"/>
    <w:rsid w:val="00C81E30"/>
    <w:rsid w:val="00C8262B"/>
    <w:rsid w:val="00C826C7"/>
    <w:rsid w:val="00C82909"/>
    <w:rsid w:val="00C831C0"/>
    <w:rsid w:val="00C8324C"/>
    <w:rsid w:val="00C83A81"/>
    <w:rsid w:val="00C83BF7"/>
    <w:rsid w:val="00C84258"/>
    <w:rsid w:val="00C845DA"/>
    <w:rsid w:val="00C86222"/>
    <w:rsid w:val="00C862D5"/>
    <w:rsid w:val="00C867BF"/>
    <w:rsid w:val="00C86967"/>
    <w:rsid w:val="00C87A70"/>
    <w:rsid w:val="00C87FA8"/>
    <w:rsid w:val="00C914A8"/>
    <w:rsid w:val="00C915B9"/>
    <w:rsid w:val="00C92492"/>
    <w:rsid w:val="00C93244"/>
    <w:rsid w:val="00C937EF"/>
    <w:rsid w:val="00C93BCC"/>
    <w:rsid w:val="00C94949"/>
    <w:rsid w:val="00C94DB9"/>
    <w:rsid w:val="00C94DD0"/>
    <w:rsid w:val="00C94F21"/>
    <w:rsid w:val="00C95358"/>
    <w:rsid w:val="00C95642"/>
    <w:rsid w:val="00C958BC"/>
    <w:rsid w:val="00C95F1D"/>
    <w:rsid w:val="00C9647A"/>
    <w:rsid w:val="00C96EBA"/>
    <w:rsid w:val="00C96F8B"/>
    <w:rsid w:val="00C97443"/>
    <w:rsid w:val="00C97C2A"/>
    <w:rsid w:val="00C97EBC"/>
    <w:rsid w:val="00C97FBE"/>
    <w:rsid w:val="00CA0A43"/>
    <w:rsid w:val="00CA0F42"/>
    <w:rsid w:val="00CA12E1"/>
    <w:rsid w:val="00CA1C2C"/>
    <w:rsid w:val="00CA1C57"/>
    <w:rsid w:val="00CA34C8"/>
    <w:rsid w:val="00CA39FC"/>
    <w:rsid w:val="00CA3E07"/>
    <w:rsid w:val="00CA4062"/>
    <w:rsid w:val="00CA42D1"/>
    <w:rsid w:val="00CA4D6F"/>
    <w:rsid w:val="00CA5A84"/>
    <w:rsid w:val="00CA66D4"/>
    <w:rsid w:val="00CA67CE"/>
    <w:rsid w:val="00CA6E6C"/>
    <w:rsid w:val="00CB0016"/>
    <w:rsid w:val="00CB0633"/>
    <w:rsid w:val="00CB111E"/>
    <w:rsid w:val="00CB2550"/>
    <w:rsid w:val="00CB2A7C"/>
    <w:rsid w:val="00CB3D20"/>
    <w:rsid w:val="00CB6040"/>
    <w:rsid w:val="00CB62F3"/>
    <w:rsid w:val="00CB6926"/>
    <w:rsid w:val="00CB6AF2"/>
    <w:rsid w:val="00CB7FF1"/>
    <w:rsid w:val="00CC06A7"/>
    <w:rsid w:val="00CC09AA"/>
    <w:rsid w:val="00CC1870"/>
    <w:rsid w:val="00CC1C0F"/>
    <w:rsid w:val="00CC1C3A"/>
    <w:rsid w:val="00CC1CE7"/>
    <w:rsid w:val="00CC23A8"/>
    <w:rsid w:val="00CC2477"/>
    <w:rsid w:val="00CC2CE5"/>
    <w:rsid w:val="00CC3281"/>
    <w:rsid w:val="00CC3506"/>
    <w:rsid w:val="00CC3699"/>
    <w:rsid w:val="00CC4227"/>
    <w:rsid w:val="00CC46F3"/>
    <w:rsid w:val="00CC479C"/>
    <w:rsid w:val="00CC53C6"/>
    <w:rsid w:val="00CC63FF"/>
    <w:rsid w:val="00CD0250"/>
    <w:rsid w:val="00CD0A69"/>
    <w:rsid w:val="00CD0EC0"/>
    <w:rsid w:val="00CD0EE4"/>
    <w:rsid w:val="00CD112F"/>
    <w:rsid w:val="00CD1316"/>
    <w:rsid w:val="00CD2F63"/>
    <w:rsid w:val="00CD34D6"/>
    <w:rsid w:val="00CD3FDF"/>
    <w:rsid w:val="00CD5AB0"/>
    <w:rsid w:val="00CD62F7"/>
    <w:rsid w:val="00CD66ED"/>
    <w:rsid w:val="00CD67C9"/>
    <w:rsid w:val="00CD695C"/>
    <w:rsid w:val="00CD705F"/>
    <w:rsid w:val="00CD726D"/>
    <w:rsid w:val="00CD7C74"/>
    <w:rsid w:val="00CE0103"/>
    <w:rsid w:val="00CE1319"/>
    <w:rsid w:val="00CE158D"/>
    <w:rsid w:val="00CE1A2D"/>
    <w:rsid w:val="00CE2CC5"/>
    <w:rsid w:val="00CE2D2E"/>
    <w:rsid w:val="00CE32A4"/>
    <w:rsid w:val="00CE33BF"/>
    <w:rsid w:val="00CE3996"/>
    <w:rsid w:val="00CE43B6"/>
    <w:rsid w:val="00CE44FE"/>
    <w:rsid w:val="00CE5217"/>
    <w:rsid w:val="00CE57B4"/>
    <w:rsid w:val="00CE5FAD"/>
    <w:rsid w:val="00CE6666"/>
    <w:rsid w:val="00CE68E4"/>
    <w:rsid w:val="00CE692B"/>
    <w:rsid w:val="00CE6DA1"/>
    <w:rsid w:val="00CE6F21"/>
    <w:rsid w:val="00CE711D"/>
    <w:rsid w:val="00CE77E5"/>
    <w:rsid w:val="00CE7857"/>
    <w:rsid w:val="00CE7A5B"/>
    <w:rsid w:val="00CE7B02"/>
    <w:rsid w:val="00CF05D3"/>
    <w:rsid w:val="00CF0C31"/>
    <w:rsid w:val="00CF1050"/>
    <w:rsid w:val="00CF1593"/>
    <w:rsid w:val="00CF1E3E"/>
    <w:rsid w:val="00CF2961"/>
    <w:rsid w:val="00CF2AAB"/>
    <w:rsid w:val="00CF2DF2"/>
    <w:rsid w:val="00CF32B1"/>
    <w:rsid w:val="00CF39F3"/>
    <w:rsid w:val="00CF3B7F"/>
    <w:rsid w:val="00CF3E77"/>
    <w:rsid w:val="00CF457B"/>
    <w:rsid w:val="00CF45EE"/>
    <w:rsid w:val="00CF4D0A"/>
    <w:rsid w:val="00CF529C"/>
    <w:rsid w:val="00CF5510"/>
    <w:rsid w:val="00CF5B5E"/>
    <w:rsid w:val="00CF604A"/>
    <w:rsid w:val="00CF693E"/>
    <w:rsid w:val="00CF6C71"/>
    <w:rsid w:val="00CF762C"/>
    <w:rsid w:val="00CF78ED"/>
    <w:rsid w:val="00D00364"/>
    <w:rsid w:val="00D00F4B"/>
    <w:rsid w:val="00D011AB"/>
    <w:rsid w:val="00D014CF"/>
    <w:rsid w:val="00D0172B"/>
    <w:rsid w:val="00D01838"/>
    <w:rsid w:val="00D019AC"/>
    <w:rsid w:val="00D01A7D"/>
    <w:rsid w:val="00D01DD8"/>
    <w:rsid w:val="00D025EC"/>
    <w:rsid w:val="00D02A2E"/>
    <w:rsid w:val="00D02A6B"/>
    <w:rsid w:val="00D0394C"/>
    <w:rsid w:val="00D04FC9"/>
    <w:rsid w:val="00D05B5D"/>
    <w:rsid w:val="00D05DC4"/>
    <w:rsid w:val="00D06CDB"/>
    <w:rsid w:val="00D07308"/>
    <w:rsid w:val="00D07629"/>
    <w:rsid w:val="00D07C0D"/>
    <w:rsid w:val="00D10397"/>
    <w:rsid w:val="00D10B7A"/>
    <w:rsid w:val="00D10DC6"/>
    <w:rsid w:val="00D10EE3"/>
    <w:rsid w:val="00D11A9E"/>
    <w:rsid w:val="00D120FA"/>
    <w:rsid w:val="00D128D0"/>
    <w:rsid w:val="00D12DBE"/>
    <w:rsid w:val="00D1367B"/>
    <w:rsid w:val="00D13A27"/>
    <w:rsid w:val="00D1401E"/>
    <w:rsid w:val="00D14937"/>
    <w:rsid w:val="00D14ADE"/>
    <w:rsid w:val="00D151E5"/>
    <w:rsid w:val="00D165EA"/>
    <w:rsid w:val="00D174FF"/>
    <w:rsid w:val="00D178BC"/>
    <w:rsid w:val="00D17D1E"/>
    <w:rsid w:val="00D20A3D"/>
    <w:rsid w:val="00D20B98"/>
    <w:rsid w:val="00D21672"/>
    <w:rsid w:val="00D232F0"/>
    <w:rsid w:val="00D2335C"/>
    <w:rsid w:val="00D233D5"/>
    <w:rsid w:val="00D23899"/>
    <w:rsid w:val="00D23AA8"/>
    <w:rsid w:val="00D2467F"/>
    <w:rsid w:val="00D24779"/>
    <w:rsid w:val="00D24DD9"/>
    <w:rsid w:val="00D25A29"/>
    <w:rsid w:val="00D25E62"/>
    <w:rsid w:val="00D26012"/>
    <w:rsid w:val="00D2607C"/>
    <w:rsid w:val="00D2617C"/>
    <w:rsid w:val="00D262D4"/>
    <w:rsid w:val="00D2630F"/>
    <w:rsid w:val="00D265FC"/>
    <w:rsid w:val="00D267C4"/>
    <w:rsid w:val="00D26A98"/>
    <w:rsid w:val="00D26E48"/>
    <w:rsid w:val="00D30792"/>
    <w:rsid w:val="00D311EE"/>
    <w:rsid w:val="00D3178A"/>
    <w:rsid w:val="00D31AAE"/>
    <w:rsid w:val="00D31C39"/>
    <w:rsid w:val="00D31FF7"/>
    <w:rsid w:val="00D325D2"/>
    <w:rsid w:val="00D3276A"/>
    <w:rsid w:val="00D32B6A"/>
    <w:rsid w:val="00D32D14"/>
    <w:rsid w:val="00D33485"/>
    <w:rsid w:val="00D34528"/>
    <w:rsid w:val="00D34BC3"/>
    <w:rsid w:val="00D3524E"/>
    <w:rsid w:val="00D35FD9"/>
    <w:rsid w:val="00D36396"/>
    <w:rsid w:val="00D36537"/>
    <w:rsid w:val="00D37528"/>
    <w:rsid w:val="00D4058D"/>
    <w:rsid w:val="00D40B94"/>
    <w:rsid w:val="00D40ED9"/>
    <w:rsid w:val="00D425AA"/>
    <w:rsid w:val="00D43411"/>
    <w:rsid w:val="00D43762"/>
    <w:rsid w:val="00D43BB8"/>
    <w:rsid w:val="00D43EBF"/>
    <w:rsid w:val="00D44303"/>
    <w:rsid w:val="00D44E1E"/>
    <w:rsid w:val="00D450AA"/>
    <w:rsid w:val="00D453F4"/>
    <w:rsid w:val="00D4551B"/>
    <w:rsid w:val="00D45C04"/>
    <w:rsid w:val="00D45C83"/>
    <w:rsid w:val="00D461FE"/>
    <w:rsid w:val="00D47FA6"/>
    <w:rsid w:val="00D51636"/>
    <w:rsid w:val="00D51AAA"/>
    <w:rsid w:val="00D51AD0"/>
    <w:rsid w:val="00D51E16"/>
    <w:rsid w:val="00D51E85"/>
    <w:rsid w:val="00D526E8"/>
    <w:rsid w:val="00D52C48"/>
    <w:rsid w:val="00D52D5B"/>
    <w:rsid w:val="00D53257"/>
    <w:rsid w:val="00D53B49"/>
    <w:rsid w:val="00D54E45"/>
    <w:rsid w:val="00D552C3"/>
    <w:rsid w:val="00D5564E"/>
    <w:rsid w:val="00D55A34"/>
    <w:rsid w:val="00D55D2C"/>
    <w:rsid w:val="00D57590"/>
    <w:rsid w:val="00D57F1F"/>
    <w:rsid w:val="00D60BBC"/>
    <w:rsid w:val="00D60CCF"/>
    <w:rsid w:val="00D61AEC"/>
    <w:rsid w:val="00D61CC4"/>
    <w:rsid w:val="00D62057"/>
    <w:rsid w:val="00D62CCC"/>
    <w:rsid w:val="00D632E6"/>
    <w:rsid w:val="00D63BC9"/>
    <w:rsid w:val="00D64279"/>
    <w:rsid w:val="00D646F0"/>
    <w:rsid w:val="00D64C9C"/>
    <w:rsid w:val="00D65119"/>
    <w:rsid w:val="00D65FF1"/>
    <w:rsid w:val="00D66204"/>
    <w:rsid w:val="00D6635B"/>
    <w:rsid w:val="00D6666E"/>
    <w:rsid w:val="00D666BA"/>
    <w:rsid w:val="00D6670C"/>
    <w:rsid w:val="00D6676A"/>
    <w:rsid w:val="00D667B5"/>
    <w:rsid w:val="00D66892"/>
    <w:rsid w:val="00D66DCF"/>
    <w:rsid w:val="00D670F5"/>
    <w:rsid w:val="00D678F1"/>
    <w:rsid w:val="00D716B2"/>
    <w:rsid w:val="00D71FE0"/>
    <w:rsid w:val="00D72500"/>
    <w:rsid w:val="00D729B2"/>
    <w:rsid w:val="00D730C8"/>
    <w:rsid w:val="00D731CC"/>
    <w:rsid w:val="00D7373C"/>
    <w:rsid w:val="00D73AF4"/>
    <w:rsid w:val="00D73B65"/>
    <w:rsid w:val="00D74134"/>
    <w:rsid w:val="00D744F2"/>
    <w:rsid w:val="00D74C47"/>
    <w:rsid w:val="00D76D15"/>
    <w:rsid w:val="00D77D96"/>
    <w:rsid w:val="00D80389"/>
    <w:rsid w:val="00D80491"/>
    <w:rsid w:val="00D804D3"/>
    <w:rsid w:val="00D805CA"/>
    <w:rsid w:val="00D809D5"/>
    <w:rsid w:val="00D80A66"/>
    <w:rsid w:val="00D8115B"/>
    <w:rsid w:val="00D814C8"/>
    <w:rsid w:val="00D81698"/>
    <w:rsid w:val="00D81EA0"/>
    <w:rsid w:val="00D826F8"/>
    <w:rsid w:val="00D82A0E"/>
    <w:rsid w:val="00D8359F"/>
    <w:rsid w:val="00D837B0"/>
    <w:rsid w:val="00D83997"/>
    <w:rsid w:val="00D847D6"/>
    <w:rsid w:val="00D85769"/>
    <w:rsid w:val="00D859E7"/>
    <w:rsid w:val="00D85A51"/>
    <w:rsid w:val="00D85E2B"/>
    <w:rsid w:val="00D862ED"/>
    <w:rsid w:val="00D869C2"/>
    <w:rsid w:val="00D86A60"/>
    <w:rsid w:val="00D86F41"/>
    <w:rsid w:val="00D86F48"/>
    <w:rsid w:val="00D8783A"/>
    <w:rsid w:val="00D90A3F"/>
    <w:rsid w:val="00D9124A"/>
    <w:rsid w:val="00D9172E"/>
    <w:rsid w:val="00D91F73"/>
    <w:rsid w:val="00D928E9"/>
    <w:rsid w:val="00D92E13"/>
    <w:rsid w:val="00D93B62"/>
    <w:rsid w:val="00D93F91"/>
    <w:rsid w:val="00D9438E"/>
    <w:rsid w:val="00D94537"/>
    <w:rsid w:val="00D94C5C"/>
    <w:rsid w:val="00D94CA5"/>
    <w:rsid w:val="00D97586"/>
    <w:rsid w:val="00D97605"/>
    <w:rsid w:val="00D97FCB"/>
    <w:rsid w:val="00DA03A9"/>
    <w:rsid w:val="00DA098E"/>
    <w:rsid w:val="00DA0E3B"/>
    <w:rsid w:val="00DA11FD"/>
    <w:rsid w:val="00DA2D1A"/>
    <w:rsid w:val="00DA33BD"/>
    <w:rsid w:val="00DA3467"/>
    <w:rsid w:val="00DA36D4"/>
    <w:rsid w:val="00DA3954"/>
    <w:rsid w:val="00DA3ADA"/>
    <w:rsid w:val="00DA3C77"/>
    <w:rsid w:val="00DA4D50"/>
    <w:rsid w:val="00DA4E78"/>
    <w:rsid w:val="00DA4E9D"/>
    <w:rsid w:val="00DA54E0"/>
    <w:rsid w:val="00DA5F00"/>
    <w:rsid w:val="00DA66D7"/>
    <w:rsid w:val="00DA683C"/>
    <w:rsid w:val="00DA7373"/>
    <w:rsid w:val="00DA7E69"/>
    <w:rsid w:val="00DB0678"/>
    <w:rsid w:val="00DB0DD1"/>
    <w:rsid w:val="00DB115F"/>
    <w:rsid w:val="00DB12BD"/>
    <w:rsid w:val="00DB2876"/>
    <w:rsid w:val="00DB4020"/>
    <w:rsid w:val="00DB52C7"/>
    <w:rsid w:val="00DB5B4F"/>
    <w:rsid w:val="00DB6233"/>
    <w:rsid w:val="00DB681D"/>
    <w:rsid w:val="00DC0507"/>
    <w:rsid w:val="00DC1F91"/>
    <w:rsid w:val="00DC25E9"/>
    <w:rsid w:val="00DC2DBA"/>
    <w:rsid w:val="00DC30B3"/>
    <w:rsid w:val="00DC3176"/>
    <w:rsid w:val="00DC39EA"/>
    <w:rsid w:val="00DC4223"/>
    <w:rsid w:val="00DC435B"/>
    <w:rsid w:val="00DC4BF2"/>
    <w:rsid w:val="00DC519A"/>
    <w:rsid w:val="00DC5527"/>
    <w:rsid w:val="00DC6247"/>
    <w:rsid w:val="00DC6E1D"/>
    <w:rsid w:val="00DC6F22"/>
    <w:rsid w:val="00DC75B7"/>
    <w:rsid w:val="00DD0261"/>
    <w:rsid w:val="00DD05D6"/>
    <w:rsid w:val="00DD0AE1"/>
    <w:rsid w:val="00DD0B29"/>
    <w:rsid w:val="00DD0F40"/>
    <w:rsid w:val="00DD1507"/>
    <w:rsid w:val="00DD2CBA"/>
    <w:rsid w:val="00DD3AEC"/>
    <w:rsid w:val="00DD426B"/>
    <w:rsid w:val="00DD44FC"/>
    <w:rsid w:val="00DD590F"/>
    <w:rsid w:val="00DD5E99"/>
    <w:rsid w:val="00DD69E9"/>
    <w:rsid w:val="00DD7A22"/>
    <w:rsid w:val="00DE016A"/>
    <w:rsid w:val="00DE049D"/>
    <w:rsid w:val="00DE10E1"/>
    <w:rsid w:val="00DE1568"/>
    <w:rsid w:val="00DE1731"/>
    <w:rsid w:val="00DE1990"/>
    <w:rsid w:val="00DE26C2"/>
    <w:rsid w:val="00DE2E4E"/>
    <w:rsid w:val="00DE42A0"/>
    <w:rsid w:val="00DE4746"/>
    <w:rsid w:val="00DE53FE"/>
    <w:rsid w:val="00DE5A82"/>
    <w:rsid w:val="00DE5D72"/>
    <w:rsid w:val="00DE6B02"/>
    <w:rsid w:val="00DE7A9A"/>
    <w:rsid w:val="00DF01BB"/>
    <w:rsid w:val="00DF1895"/>
    <w:rsid w:val="00DF1A4B"/>
    <w:rsid w:val="00DF1EDB"/>
    <w:rsid w:val="00DF2230"/>
    <w:rsid w:val="00DF231A"/>
    <w:rsid w:val="00DF3111"/>
    <w:rsid w:val="00DF4F9A"/>
    <w:rsid w:val="00DF567C"/>
    <w:rsid w:val="00DF602D"/>
    <w:rsid w:val="00DF66B2"/>
    <w:rsid w:val="00DF73B4"/>
    <w:rsid w:val="00DF76C4"/>
    <w:rsid w:val="00DF7A9C"/>
    <w:rsid w:val="00DF7F3A"/>
    <w:rsid w:val="00E00055"/>
    <w:rsid w:val="00E0049A"/>
    <w:rsid w:val="00E008B5"/>
    <w:rsid w:val="00E00F06"/>
    <w:rsid w:val="00E00FE2"/>
    <w:rsid w:val="00E010E0"/>
    <w:rsid w:val="00E01506"/>
    <w:rsid w:val="00E02589"/>
    <w:rsid w:val="00E02FBC"/>
    <w:rsid w:val="00E03B95"/>
    <w:rsid w:val="00E04674"/>
    <w:rsid w:val="00E04C8B"/>
    <w:rsid w:val="00E04F9A"/>
    <w:rsid w:val="00E065C9"/>
    <w:rsid w:val="00E06C17"/>
    <w:rsid w:val="00E07080"/>
    <w:rsid w:val="00E10EAE"/>
    <w:rsid w:val="00E112DF"/>
    <w:rsid w:val="00E113AE"/>
    <w:rsid w:val="00E114A1"/>
    <w:rsid w:val="00E115BB"/>
    <w:rsid w:val="00E11822"/>
    <w:rsid w:val="00E11B69"/>
    <w:rsid w:val="00E1219E"/>
    <w:rsid w:val="00E123D0"/>
    <w:rsid w:val="00E12445"/>
    <w:rsid w:val="00E124AF"/>
    <w:rsid w:val="00E12989"/>
    <w:rsid w:val="00E13B0C"/>
    <w:rsid w:val="00E1429E"/>
    <w:rsid w:val="00E14343"/>
    <w:rsid w:val="00E143CC"/>
    <w:rsid w:val="00E14518"/>
    <w:rsid w:val="00E14723"/>
    <w:rsid w:val="00E14E80"/>
    <w:rsid w:val="00E14F95"/>
    <w:rsid w:val="00E152BF"/>
    <w:rsid w:val="00E15B9D"/>
    <w:rsid w:val="00E1678B"/>
    <w:rsid w:val="00E168F8"/>
    <w:rsid w:val="00E16FFA"/>
    <w:rsid w:val="00E17131"/>
    <w:rsid w:val="00E17227"/>
    <w:rsid w:val="00E17271"/>
    <w:rsid w:val="00E20CD8"/>
    <w:rsid w:val="00E2136A"/>
    <w:rsid w:val="00E21DAB"/>
    <w:rsid w:val="00E2358B"/>
    <w:rsid w:val="00E23678"/>
    <w:rsid w:val="00E240D8"/>
    <w:rsid w:val="00E247E5"/>
    <w:rsid w:val="00E25139"/>
    <w:rsid w:val="00E251A6"/>
    <w:rsid w:val="00E259FA"/>
    <w:rsid w:val="00E25E92"/>
    <w:rsid w:val="00E26821"/>
    <w:rsid w:val="00E26C15"/>
    <w:rsid w:val="00E26DD8"/>
    <w:rsid w:val="00E26F41"/>
    <w:rsid w:val="00E2793C"/>
    <w:rsid w:val="00E30C97"/>
    <w:rsid w:val="00E30EB7"/>
    <w:rsid w:val="00E31187"/>
    <w:rsid w:val="00E31654"/>
    <w:rsid w:val="00E31925"/>
    <w:rsid w:val="00E32535"/>
    <w:rsid w:val="00E328DC"/>
    <w:rsid w:val="00E32FAF"/>
    <w:rsid w:val="00E3317D"/>
    <w:rsid w:val="00E33708"/>
    <w:rsid w:val="00E34329"/>
    <w:rsid w:val="00E34453"/>
    <w:rsid w:val="00E34CD0"/>
    <w:rsid w:val="00E34D6E"/>
    <w:rsid w:val="00E350E1"/>
    <w:rsid w:val="00E35C78"/>
    <w:rsid w:val="00E36380"/>
    <w:rsid w:val="00E36402"/>
    <w:rsid w:val="00E36879"/>
    <w:rsid w:val="00E375B3"/>
    <w:rsid w:val="00E40759"/>
    <w:rsid w:val="00E42C09"/>
    <w:rsid w:val="00E43C5C"/>
    <w:rsid w:val="00E444CC"/>
    <w:rsid w:val="00E44D92"/>
    <w:rsid w:val="00E44F23"/>
    <w:rsid w:val="00E4538C"/>
    <w:rsid w:val="00E459B0"/>
    <w:rsid w:val="00E46558"/>
    <w:rsid w:val="00E46E67"/>
    <w:rsid w:val="00E47605"/>
    <w:rsid w:val="00E47A22"/>
    <w:rsid w:val="00E47C88"/>
    <w:rsid w:val="00E5002D"/>
    <w:rsid w:val="00E5080C"/>
    <w:rsid w:val="00E5197F"/>
    <w:rsid w:val="00E51D5F"/>
    <w:rsid w:val="00E522F5"/>
    <w:rsid w:val="00E53160"/>
    <w:rsid w:val="00E53B60"/>
    <w:rsid w:val="00E53BCF"/>
    <w:rsid w:val="00E53C09"/>
    <w:rsid w:val="00E53D54"/>
    <w:rsid w:val="00E53F04"/>
    <w:rsid w:val="00E542AC"/>
    <w:rsid w:val="00E54307"/>
    <w:rsid w:val="00E5472D"/>
    <w:rsid w:val="00E551AE"/>
    <w:rsid w:val="00E55204"/>
    <w:rsid w:val="00E569D0"/>
    <w:rsid w:val="00E56BD0"/>
    <w:rsid w:val="00E57457"/>
    <w:rsid w:val="00E57717"/>
    <w:rsid w:val="00E6031F"/>
    <w:rsid w:val="00E613CD"/>
    <w:rsid w:val="00E6215C"/>
    <w:rsid w:val="00E6248F"/>
    <w:rsid w:val="00E62A93"/>
    <w:rsid w:val="00E62BC2"/>
    <w:rsid w:val="00E62CC3"/>
    <w:rsid w:val="00E6378C"/>
    <w:rsid w:val="00E63AF8"/>
    <w:rsid w:val="00E645D2"/>
    <w:rsid w:val="00E6472E"/>
    <w:rsid w:val="00E649E0"/>
    <w:rsid w:val="00E64ECA"/>
    <w:rsid w:val="00E65620"/>
    <w:rsid w:val="00E657A2"/>
    <w:rsid w:val="00E65CA2"/>
    <w:rsid w:val="00E660F0"/>
    <w:rsid w:val="00E66582"/>
    <w:rsid w:val="00E666D4"/>
    <w:rsid w:val="00E66C9B"/>
    <w:rsid w:val="00E67988"/>
    <w:rsid w:val="00E706C2"/>
    <w:rsid w:val="00E71146"/>
    <w:rsid w:val="00E720EB"/>
    <w:rsid w:val="00E724E5"/>
    <w:rsid w:val="00E72893"/>
    <w:rsid w:val="00E72E19"/>
    <w:rsid w:val="00E7302C"/>
    <w:rsid w:val="00E73204"/>
    <w:rsid w:val="00E73777"/>
    <w:rsid w:val="00E74FF2"/>
    <w:rsid w:val="00E751F7"/>
    <w:rsid w:val="00E75678"/>
    <w:rsid w:val="00E75720"/>
    <w:rsid w:val="00E7600E"/>
    <w:rsid w:val="00E761FD"/>
    <w:rsid w:val="00E763EA"/>
    <w:rsid w:val="00E76659"/>
    <w:rsid w:val="00E7755B"/>
    <w:rsid w:val="00E77DB6"/>
    <w:rsid w:val="00E80669"/>
    <w:rsid w:val="00E8080E"/>
    <w:rsid w:val="00E8093F"/>
    <w:rsid w:val="00E81755"/>
    <w:rsid w:val="00E817E7"/>
    <w:rsid w:val="00E81B42"/>
    <w:rsid w:val="00E81CF3"/>
    <w:rsid w:val="00E82135"/>
    <w:rsid w:val="00E834A9"/>
    <w:rsid w:val="00E83876"/>
    <w:rsid w:val="00E850E4"/>
    <w:rsid w:val="00E8576B"/>
    <w:rsid w:val="00E85B2C"/>
    <w:rsid w:val="00E8629A"/>
    <w:rsid w:val="00E86323"/>
    <w:rsid w:val="00E864C1"/>
    <w:rsid w:val="00E86960"/>
    <w:rsid w:val="00E8764E"/>
    <w:rsid w:val="00E87C82"/>
    <w:rsid w:val="00E87CF2"/>
    <w:rsid w:val="00E87FED"/>
    <w:rsid w:val="00E90274"/>
    <w:rsid w:val="00E91381"/>
    <w:rsid w:val="00E91F32"/>
    <w:rsid w:val="00E9228C"/>
    <w:rsid w:val="00E923B6"/>
    <w:rsid w:val="00E92DDE"/>
    <w:rsid w:val="00E92ED3"/>
    <w:rsid w:val="00E93989"/>
    <w:rsid w:val="00E93FD2"/>
    <w:rsid w:val="00E9520C"/>
    <w:rsid w:val="00E95363"/>
    <w:rsid w:val="00E95484"/>
    <w:rsid w:val="00E963E8"/>
    <w:rsid w:val="00E963F5"/>
    <w:rsid w:val="00E96562"/>
    <w:rsid w:val="00E967BC"/>
    <w:rsid w:val="00E96F70"/>
    <w:rsid w:val="00E9787A"/>
    <w:rsid w:val="00E97C10"/>
    <w:rsid w:val="00EA26BB"/>
    <w:rsid w:val="00EA299D"/>
    <w:rsid w:val="00EA2CBA"/>
    <w:rsid w:val="00EA2F8C"/>
    <w:rsid w:val="00EA34BE"/>
    <w:rsid w:val="00EA37C4"/>
    <w:rsid w:val="00EA3AB3"/>
    <w:rsid w:val="00EA3B2C"/>
    <w:rsid w:val="00EA4427"/>
    <w:rsid w:val="00EA5708"/>
    <w:rsid w:val="00EA5E21"/>
    <w:rsid w:val="00EA60BD"/>
    <w:rsid w:val="00EA6999"/>
    <w:rsid w:val="00EA6A9F"/>
    <w:rsid w:val="00EA6CEC"/>
    <w:rsid w:val="00EA7255"/>
    <w:rsid w:val="00EA77E4"/>
    <w:rsid w:val="00EA7BF2"/>
    <w:rsid w:val="00EA7D0F"/>
    <w:rsid w:val="00EB0972"/>
    <w:rsid w:val="00EB0C79"/>
    <w:rsid w:val="00EB1096"/>
    <w:rsid w:val="00EB12CC"/>
    <w:rsid w:val="00EB2208"/>
    <w:rsid w:val="00EB26B7"/>
    <w:rsid w:val="00EB2E7B"/>
    <w:rsid w:val="00EB3372"/>
    <w:rsid w:val="00EB4005"/>
    <w:rsid w:val="00EB4865"/>
    <w:rsid w:val="00EB4B33"/>
    <w:rsid w:val="00EB4E5F"/>
    <w:rsid w:val="00EB4EE1"/>
    <w:rsid w:val="00EB573C"/>
    <w:rsid w:val="00EB5AA9"/>
    <w:rsid w:val="00EB5B15"/>
    <w:rsid w:val="00EB6019"/>
    <w:rsid w:val="00EB6651"/>
    <w:rsid w:val="00EB6AD5"/>
    <w:rsid w:val="00EB6C4A"/>
    <w:rsid w:val="00EB7289"/>
    <w:rsid w:val="00EB78EC"/>
    <w:rsid w:val="00EC019F"/>
    <w:rsid w:val="00EC0357"/>
    <w:rsid w:val="00EC0E24"/>
    <w:rsid w:val="00EC191C"/>
    <w:rsid w:val="00EC1E67"/>
    <w:rsid w:val="00EC4B9F"/>
    <w:rsid w:val="00EC508C"/>
    <w:rsid w:val="00EC5F0E"/>
    <w:rsid w:val="00EC62D1"/>
    <w:rsid w:val="00EC72CA"/>
    <w:rsid w:val="00EC7533"/>
    <w:rsid w:val="00EC77F0"/>
    <w:rsid w:val="00EC7A4A"/>
    <w:rsid w:val="00ED00A6"/>
    <w:rsid w:val="00ED00E3"/>
    <w:rsid w:val="00ED06D6"/>
    <w:rsid w:val="00ED0F22"/>
    <w:rsid w:val="00ED0F6B"/>
    <w:rsid w:val="00ED134E"/>
    <w:rsid w:val="00ED14B7"/>
    <w:rsid w:val="00ED164B"/>
    <w:rsid w:val="00ED1C85"/>
    <w:rsid w:val="00ED1ECE"/>
    <w:rsid w:val="00ED2086"/>
    <w:rsid w:val="00ED220F"/>
    <w:rsid w:val="00ED23B7"/>
    <w:rsid w:val="00ED23DE"/>
    <w:rsid w:val="00ED2B0C"/>
    <w:rsid w:val="00ED2BBC"/>
    <w:rsid w:val="00ED2BD5"/>
    <w:rsid w:val="00ED4723"/>
    <w:rsid w:val="00ED5569"/>
    <w:rsid w:val="00ED56C7"/>
    <w:rsid w:val="00ED5766"/>
    <w:rsid w:val="00ED584A"/>
    <w:rsid w:val="00ED6431"/>
    <w:rsid w:val="00ED6A00"/>
    <w:rsid w:val="00ED6C48"/>
    <w:rsid w:val="00ED6C63"/>
    <w:rsid w:val="00ED7171"/>
    <w:rsid w:val="00ED7429"/>
    <w:rsid w:val="00ED7A4C"/>
    <w:rsid w:val="00ED7D61"/>
    <w:rsid w:val="00ED7F2D"/>
    <w:rsid w:val="00EE01DB"/>
    <w:rsid w:val="00EE01EB"/>
    <w:rsid w:val="00EE0C8F"/>
    <w:rsid w:val="00EE254A"/>
    <w:rsid w:val="00EE38AC"/>
    <w:rsid w:val="00EE3B6B"/>
    <w:rsid w:val="00EE4AA6"/>
    <w:rsid w:val="00EE5CF2"/>
    <w:rsid w:val="00EE5E97"/>
    <w:rsid w:val="00EE6395"/>
    <w:rsid w:val="00EE670B"/>
    <w:rsid w:val="00EE7213"/>
    <w:rsid w:val="00EE7363"/>
    <w:rsid w:val="00EE7627"/>
    <w:rsid w:val="00EE79E2"/>
    <w:rsid w:val="00EF0A00"/>
    <w:rsid w:val="00EF143C"/>
    <w:rsid w:val="00EF15D9"/>
    <w:rsid w:val="00EF1DC4"/>
    <w:rsid w:val="00EF1F8A"/>
    <w:rsid w:val="00EF272A"/>
    <w:rsid w:val="00EF3F68"/>
    <w:rsid w:val="00EF578D"/>
    <w:rsid w:val="00EF599D"/>
    <w:rsid w:val="00EF5D54"/>
    <w:rsid w:val="00EF6C09"/>
    <w:rsid w:val="00EF71F4"/>
    <w:rsid w:val="00EF73E1"/>
    <w:rsid w:val="00EF74A0"/>
    <w:rsid w:val="00F0053E"/>
    <w:rsid w:val="00F00606"/>
    <w:rsid w:val="00F008F2"/>
    <w:rsid w:val="00F00B9E"/>
    <w:rsid w:val="00F010DB"/>
    <w:rsid w:val="00F019A0"/>
    <w:rsid w:val="00F01C83"/>
    <w:rsid w:val="00F01EF4"/>
    <w:rsid w:val="00F02AA6"/>
    <w:rsid w:val="00F035C9"/>
    <w:rsid w:val="00F039EC"/>
    <w:rsid w:val="00F03AB5"/>
    <w:rsid w:val="00F041E3"/>
    <w:rsid w:val="00F0449B"/>
    <w:rsid w:val="00F04F13"/>
    <w:rsid w:val="00F05200"/>
    <w:rsid w:val="00F05999"/>
    <w:rsid w:val="00F05A9B"/>
    <w:rsid w:val="00F05B41"/>
    <w:rsid w:val="00F05B57"/>
    <w:rsid w:val="00F05BD1"/>
    <w:rsid w:val="00F0653B"/>
    <w:rsid w:val="00F06864"/>
    <w:rsid w:val="00F06FD9"/>
    <w:rsid w:val="00F073FC"/>
    <w:rsid w:val="00F07443"/>
    <w:rsid w:val="00F07A5D"/>
    <w:rsid w:val="00F07A6A"/>
    <w:rsid w:val="00F07CFE"/>
    <w:rsid w:val="00F104DC"/>
    <w:rsid w:val="00F12795"/>
    <w:rsid w:val="00F12CAD"/>
    <w:rsid w:val="00F13D70"/>
    <w:rsid w:val="00F14181"/>
    <w:rsid w:val="00F1598B"/>
    <w:rsid w:val="00F167C0"/>
    <w:rsid w:val="00F16D1B"/>
    <w:rsid w:val="00F170A6"/>
    <w:rsid w:val="00F177E3"/>
    <w:rsid w:val="00F17B6B"/>
    <w:rsid w:val="00F17DD6"/>
    <w:rsid w:val="00F2029C"/>
    <w:rsid w:val="00F210A3"/>
    <w:rsid w:val="00F21227"/>
    <w:rsid w:val="00F21579"/>
    <w:rsid w:val="00F2198C"/>
    <w:rsid w:val="00F21FED"/>
    <w:rsid w:val="00F233A1"/>
    <w:rsid w:val="00F24614"/>
    <w:rsid w:val="00F2468A"/>
    <w:rsid w:val="00F2470C"/>
    <w:rsid w:val="00F24848"/>
    <w:rsid w:val="00F26602"/>
    <w:rsid w:val="00F26897"/>
    <w:rsid w:val="00F269CF"/>
    <w:rsid w:val="00F2720B"/>
    <w:rsid w:val="00F278AE"/>
    <w:rsid w:val="00F31084"/>
    <w:rsid w:val="00F3124E"/>
    <w:rsid w:val="00F3125C"/>
    <w:rsid w:val="00F3136F"/>
    <w:rsid w:val="00F31555"/>
    <w:rsid w:val="00F318A6"/>
    <w:rsid w:val="00F319E2"/>
    <w:rsid w:val="00F3209F"/>
    <w:rsid w:val="00F320F6"/>
    <w:rsid w:val="00F32252"/>
    <w:rsid w:val="00F333AA"/>
    <w:rsid w:val="00F33409"/>
    <w:rsid w:val="00F33458"/>
    <w:rsid w:val="00F33AE1"/>
    <w:rsid w:val="00F33F88"/>
    <w:rsid w:val="00F34BFE"/>
    <w:rsid w:val="00F3507B"/>
    <w:rsid w:val="00F352F5"/>
    <w:rsid w:val="00F362C9"/>
    <w:rsid w:val="00F36750"/>
    <w:rsid w:val="00F3764D"/>
    <w:rsid w:val="00F40EF9"/>
    <w:rsid w:val="00F414E6"/>
    <w:rsid w:val="00F41598"/>
    <w:rsid w:val="00F418A9"/>
    <w:rsid w:val="00F43353"/>
    <w:rsid w:val="00F433DD"/>
    <w:rsid w:val="00F43A4F"/>
    <w:rsid w:val="00F43C27"/>
    <w:rsid w:val="00F449B5"/>
    <w:rsid w:val="00F44A07"/>
    <w:rsid w:val="00F45341"/>
    <w:rsid w:val="00F4535D"/>
    <w:rsid w:val="00F45EE2"/>
    <w:rsid w:val="00F46185"/>
    <w:rsid w:val="00F46871"/>
    <w:rsid w:val="00F46B21"/>
    <w:rsid w:val="00F46E25"/>
    <w:rsid w:val="00F47643"/>
    <w:rsid w:val="00F5061F"/>
    <w:rsid w:val="00F50A3F"/>
    <w:rsid w:val="00F50C0B"/>
    <w:rsid w:val="00F50F4E"/>
    <w:rsid w:val="00F52275"/>
    <w:rsid w:val="00F534C8"/>
    <w:rsid w:val="00F545D0"/>
    <w:rsid w:val="00F559E1"/>
    <w:rsid w:val="00F55FD2"/>
    <w:rsid w:val="00F56017"/>
    <w:rsid w:val="00F56145"/>
    <w:rsid w:val="00F56597"/>
    <w:rsid w:val="00F56A06"/>
    <w:rsid w:val="00F56CD0"/>
    <w:rsid w:val="00F57499"/>
    <w:rsid w:val="00F6008A"/>
    <w:rsid w:val="00F61A0C"/>
    <w:rsid w:val="00F61F8D"/>
    <w:rsid w:val="00F6224C"/>
    <w:rsid w:val="00F6289F"/>
    <w:rsid w:val="00F62D88"/>
    <w:rsid w:val="00F63AE8"/>
    <w:rsid w:val="00F63BC1"/>
    <w:rsid w:val="00F64203"/>
    <w:rsid w:val="00F6470C"/>
    <w:rsid w:val="00F64C4F"/>
    <w:rsid w:val="00F6503D"/>
    <w:rsid w:val="00F65844"/>
    <w:rsid w:val="00F658A1"/>
    <w:rsid w:val="00F66344"/>
    <w:rsid w:val="00F668A7"/>
    <w:rsid w:val="00F66B3A"/>
    <w:rsid w:val="00F671F5"/>
    <w:rsid w:val="00F678E2"/>
    <w:rsid w:val="00F7050C"/>
    <w:rsid w:val="00F714FC"/>
    <w:rsid w:val="00F715B3"/>
    <w:rsid w:val="00F7205F"/>
    <w:rsid w:val="00F720B7"/>
    <w:rsid w:val="00F72109"/>
    <w:rsid w:val="00F72238"/>
    <w:rsid w:val="00F72B17"/>
    <w:rsid w:val="00F7345C"/>
    <w:rsid w:val="00F73C6F"/>
    <w:rsid w:val="00F73D28"/>
    <w:rsid w:val="00F7459D"/>
    <w:rsid w:val="00F74C57"/>
    <w:rsid w:val="00F74F59"/>
    <w:rsid w:val="00F75E1B"/>
    <w:rsid w:val="00F76185"/>
    <w:rsid w:val="00F76941"/>
    <w:rsid w:val="00F7706E"/>
    <w:rsid w:val="00F778A8"/>
    <w:rsid w:val="00F77EC4"/>
    <w:rsid w:val="00F80FCE"/>
    <w:rsid w:val="00F81111"/>
    <w:rsid w:val="00F81903"/>
    <w:rsid w:val="00F81F71"/>
    <w:rsid w:val="00F8266D"/>
    <w:rsid w:val="00F82D2C"/>
    <w:rsid w:val="00F83260"/>
    <w:rsid w:val="00F8328A"/>
    <w:rsid w:val="00F8408D"/>
    <w:rsid w:val="00F849E7"/>
    <w:rsid w:val="00F84C2B"/>
    <w:rsid w:val="00F85173"/>
    <w:rsid w:val="00F85279"/>
    <w:rsid w:val="00F85B51"/>
    <w:rsid w:val="00F85E0B"/>
    <w:rsid w:val="00F868AC"/>
    <w:rsid w:val="00F86923"/>
    <w:rsid w:val="00F86B91"/>
    <w:rsid w:val="00F901E2"/>
    <w:rsid w:val="00F902F0"/>
    <w:rsid w:val="00F906E7"/>
    <w:rsid w:val="00F9102E"/>
    <w:rsid w:val="00F915AB"/>
    <w:rsid w:val="00F92323"/>
    <w:rsid w:val="00F93E3D"/>
    <w:rsid w:val="00F94260"/>
    <w:rsid w:val="00F94367"/>
    <w:rsid w:val="00F94675"/>
    <w:rsid w:val="00F94D79"/>
    <w:rsid w:val="00F953E6"/>
    <w:rsid w:val="00F9593E"/>
    <w:rsid w:val="00F96A97"/>
    <w:rsid w:val="00F96C1D"/>
    <w:rsid w:val="00F96F35"/>
    <w:rsid w:val="00FA03AB"/>
    <w:rsid w:val="00FA046A"/>
    <w:rsid w:val="00FA0D1B"/>
    <w:rsid w:val="00FA123E"/>
    <w:rsid w:val="00FA1392"/>
    <w:rsid w:val="00FA1621"/>
    <w:rsid w:val="00FA21F4"/>
    <w:rsid w:val="00FA2A92"/>
    <w:rsid w:val="00FA3188"/>
    <w:rsid w:val="00FA3421"/>
    <w:rsid w:val="00FA3F0B"/>
    <w:rsid w:val="00FA442C"/>
    <w:rsid w:val="00FA44D2"/>
    <w:rsid w:val="00FA4688"/>
    <w:rsid w:val="00FA46ED"/>
    <w:rsid w:val="00FA478D"/>
    <w:rsid w:val="00FA484E"/>
    <w:rsid w:val="00FA5592"/>
    <w:rsid w:val="00FA560B"/>
    <w:rsid w:val="00FA5941"/>
    <w:rsid w:val="00FA5ED4"/>
    <w:rsid w:val="00FA6294"/>
    <w:rsid w:val="00FA6719"/>
    <w:rsid w:val="00FA6B37"/>
    <w:rsid w:val="00FA6E43"/>
    <w:rsid w:val="00FA6F73"/>
    <w:rsid w:val="00FA7081"/>
    <w:rsid w:val="00FA73F0"/>
    <w:rsid w:val="00FA7725"/>
    <w:rsid w:val="00FA7C17"/>
    <w:rsid w:val="00FB1365"/>
    <w:rsid w:val="00FB1935"/>
    <w:rsid w:val="00FB25FE"/>
    <w:rsid w:val="00FB281E"/>
    <w:rsid w:val="00FB2C56"/>
    <w:rsid w:val="00FB2D01"/>
    <w:rsid w:val="00FB32A6"/>
    <w:rsid w:val="00FB3FD4"/>
    <w:rsid w:val="00FB416B"/>
    <w:rsid w:val="00FB425D"/>
    <w:rsid w:val="00FB44B4"/>
    <w:rsid w:val="00FB4FEC"/>
    <w:rsid w:val="00FB55ED"/>
    <w:rsid w:val="00FB5682"/>
    <w:rsid w:val="00FB5737"/>
    <w:rsid w:val="00FB5757"/>
    <w:rsid w:val="00FB6D0B"/>
    <w:rsid w:val="00FB6D0F"/>
    <w:rsid w:val="00FB7597"/>
    <w:rsid w:val="00FB78D0"/>
    <w:rsid w:val="00FB7A40"/>
    <w:rsid w:val="00FB7EA5"/>
    <w:rsid w:val="00FC0163"/>
    <w:rsid w:val="00FC1659"/>
    <w:rsid w:val="00FC194C"/>
    <w:rsid w:val="00FC215B"/>
    <w:rsid w:val="00FC23AC"/>
    <w:rsid w:val="00FC23C6"/>
    <w:rsid w:val="00FC3873"/>
    <w:rsid w:val="00FC4396"/>
    <w:rsid w:val="00FC443A"/>
    <w:rsid w:val="00FC44A7"/>
    <w:rsid w:val="00FC5741"/>
    <w:rsid w:val="00FC5C20"/>
    <w:rsid w:val="00FC61C2"/>
    <w:rsid w:val="00FC6398"/>
    <w:rsid w:val="00FC63C0"/>
    <w:rsid w:val="00FC6443"/>
    <w:rsid w:val="00FC6B74"/>
    <w:rsid w:val="00FC7938"/>
    <w:rsid w:val="00FD0293"/>
    <w:rsid w:val="00FD0660"/>
    <w:rsid w:val="00FD0789"/>
    <w:rsid w:val="00FD0AE4"/>
    <w:rsid w:val="00FD0C8B"/>
    <w:rsid w:val="00FD1358"/>
    <w:rsid w:val="00FD15CE"/>
    <w:rsid w:val="00FD1641"/>
    <w:rsid w:val="00FD1C46"/>
    <w:rsid w:val="00FD1DE1"/>
    <w:rsid w:val="00FD2263"/>
    <w:rsid w:val="00FD22D0"/>
    <w:rsid w:val="00FD264A"/>
    <w:rsid w:val="00FD2DCB"/>
    <w:rsid w:val="00FD33A5"/>
    <w:rsid w:val="00FD4048"/>
    <w:rsid w:val="00FD4D9D"/>
    <w:rsid w:val="00FD4FD1"/>
    <w:rsid w:val="00FD5344"/>
    <w:rsid w:val="00FD548C"/>
    <w:rsid w:val="00FD58C1"/>
    <w:rsid w:val="00FD5BFB"/>
    <w:rsid w:val="00FD5FF1"/>
    <w:rsid w:val="00FD6447"/>
    <w:rsid w:val="00FD6570"/>
    <w:rsid w:val="00FD6E4C"/>
    <w:rsid w:val="00FD7434"/>
    <w:rsid w:val="00FD7657"/>
    <w:rsid w:val="00FD76E6"/>
    <w:rsid w:val="00FD7815"/>
    <w:rsid w:val="00FD7848"/>
    <w:rsid w:val="00FD7D33"/>
    <w:rsid w:val="00FE17D7"/>
    <w:rsid w:val="00FE2154"/>
    <w:rsid w:val="00FE239A"/>
    <w:rsid w:val="00FE33CA"/>
    <w:rsid w:val="00FE3798"/>
    <w:rsid w:val="00FE3A94"/>
    <w:rsid w:val="00FE44C4"/>
    <w:rsid w:val="00FE48D2"/>
    <w:rsid w:val="00FE4BE4"/>
    <w:rsid w:val="00FE51A2"/>
    <w:rsid w:val="00FE5251"/>
    <w:rsid w:val="00FE52ED"/>
    <w:rsid w:val="00FE6006"/>
    <w:rsid w:val="00FE6992"/>
    <w:rsid w:val="00FE6AF7"/>
    <w:rsid w:val="00FE707E"/>
    <w:rsid w:val="00FE71F5"/>
    <w:rsid w:val="00FE7373"/>
    <w:rsid w:val="00FE7BAF"/>
    <w:rsid w:val="00FE7E05"/>
    <w:rsid w:val="00FF0913"/>
    <w:rsid w:val="00FF102C"/>
    <w:rsid w:val="00FF15F8"/>
    <w:rsid w:val="00FF1CBE"/>
    <w:rsid w:val="00FF2A66"/>
    <w:rsid w:val="00FF43C3"/>
    <w:rsid w:val="00FF5156"/>
    <w:rsid w:val="00FF529D"/>
    <w:rsid w:val="00FF5482"/>
    <w:rsid w:val="00FF573A"/>
    <w:rsid w:val="00FF5858"/>
    <w:rsid w:val="00FF7445"/>
    <w:rsid w:val="00FF765B"/>
    <w:rsid w:val="00FF7A5F"/>
    <w:rsid w:val="00FF7E97"/>
    <w:rsid w:val="014C3CC0"/>
    <w:rsid w:val="01C34013"/>
    <w:rsid w:val="01F79D13"/>
    <w:rsid w:val="028A0C29"/>
    <w:rsid w:val="02E9DE3A"/>
    <w:rsid w:val="02ECE4FC"/>
    <w:rsid w:val="02F33C31"/>
    <w:rsid w:val="04042050"/>
    <w:rsid w:val="052B4BEE"/>
    <w:rsid w:val="05532723"/>
    <w:rsid w:val="0558A05B"/>
    <w:rsid w:val="07605B6A"/>
    <w:rsid w:val="078B03A2"/>
    <w:rsid w:val="07C242F9"/>
    <w:rsid w:val="094D2D0D"/>
    <w:rsid w:val="097D3004"/>
    <w:rsid w:val="09804B48"/>
    <w:rsid w:val="0994D5C7"/>
    <w:rsid w:val="09D60EF2"/>
    <w:rsid w:val="0A04CE20"/>
    <w:rsid w:val="0A8E9E49"/>
    <w:rsid w:val="0ABE00C0"/>
    <w:rsid w:val="0B49E3A1"/>
    <w:rsid w:val="0B55F984"/>
    <w:rsid w:val="0B58D2E9"/>
    <w:rsid w:val="0BE74C6B"/>
    <w:rsid w:val="0CCCF766"/>
    <w:rsid w:val="0CE136D0"/>
    <w:rsid w:val="0EB90D37"/>
    <w:rsid w:val="0ED7C0B1"/>
    <w:rsid w:val="0F3F71E1"/>
    <w:rsid w:val="0F58BF61"/>
    <w:rsid w:val="0FCB6844"/>
    <w:rsid w:val="0FE80181"/>
    <w:rsid w:val="103D5157"/>
    <w:rsid w:val="107C20E2"/>
    <w:rsid w:val="10C3FA39"/>
    <w:rsid w:val="1116450C"/>
    <w:rsid w:val="11343AAC"/>
    <w:rsid w:val="11942C88"/>
    <w:rsid w:val="11E14574"/>
    <w:rsid w:val="11E89BEA"/>
    <w:rsid w:val="1208AA07"/>
    <w:rsid w:val="12E6FC58"/>
    <w:rsid w:val="132C01BC"/>
    <w:rsid w:val="138DB48E"/>
    <w:rsid w:val="13EA7490"/>
    <w:rsid w:val="14252A4C"/>
    <w:rsid w:val="142E9FBA"/>
    <w:rsid w:val="1461D36B"/>
    <w:rsid w:val="14CC1FCF"/>
    <w:rsid w:val="14FEA7E4"/>
    <w:rsid w:val="150EAA29"/>
    <w:rsid w:val="1524DF03"/>
    <w:rsid w:val="1550152A"/>
    <w:rsid w:val="158F3E3E"/>
    <w:rsid w:val="1598BF18"/>
    <w:rsid w:val="1624B88F"/>
    <w:rsid w:val="169C2694"/>
    <w:rsid w:val="169F7A9E"/>
    <w:rsid w:val="18412359"/>
    <w:rsid w:val="1865F54F"/>
    <w:rsid w:val="18AFDFB3"/>
    <w:rsid w:val="190BC615"/>
    <w:rsid w:val="1983B068"/>
    <w:rsid w:val="19C8DCDA"/>
    <w:rsid w:val="19CAC352"/>
    <w:rsid w:val="1A1792EC"/>
    <w:rsid w:val="1AFE3132"/>
    <w:rsid w:val="1C5681F6"/>
    <w:rsid w:val="1C7E08AA"/>
    <w:rsid w:val="1CE50152"/>
    <w:rsid w:val="1D113418"/>
    <w:rsid w:val="1D790F01"/>
    <w:rsid w:val="1E985184"/>
    <w:rsid w:val="1F38CC92"/>
    <w:rsid w:val="1F740AEA"/>
    <w:rsid w:val="1FEC3462"/>
    <w:rsid w:val="1FEEFDAA"/>
    <w:rsid w:val="21001B62"/>
    <w:rsid w:val="2112B318"/>
    <w:rsid w:val="213A76D0"/>
    <w:rsid w:val="217D1DFA"/>
    <w:rsid w:val="218E8219"/>
    <w:rsid w:val="21A9C090"/>
    <w:rsid w:val="2259D315"/>
    <w:rsid w:val="22A965A2"/>
    <w:rsid w:val="22F5D38C"/>
    <w:rsid w:val="24294E5F"/>
    <w:rsid w:val="2521BF91"/>
    <w:rsid w:val="253AD042"/>
    <w:rsid w:val="257BEDD6"/>
    <w:rsid w:val="25E4CF62"/>
    <w:rsid w:val="278E098F"/>
    <w:rsid w:val="27AC1C3F"/>
    <w:rsid w:val="28294DAC"/>
    <w:rsid w:val="285A0359"/>
    <w:rsid w:val="29E3DDC4"/>
    <w:rsid w:val="2A59B38C"/>
    <w:rsid w:val="2AE0EAA0"/>
    <w:rsid w:val="2BBAA349"/>
    <w:rsid w:val="2C09B2B4"/>
    <w:rsid w:val="2CEA6D91"/>
    <w:rsid w:val="2EA98D99"/>
    <w:rsid w:val="2F0D8AA8"/>
    <w:rsid w:val="3038C7E7"/>
    <w:rsid w:val="306FF939"/>
    <w:rsid w:val="30BB31FE"/>
    <w:rsid w:val="30EA1126"/>
    <w:rsid w:val="31F16A13"/>
    <w:rsid w:val="32ED72AD"/>
    <w:rsid w:val="330E43D1"/>
    <w:rsid w:val="334E6F03"/>
    <w:rsid w:val="337663E3"/>
    <w:rsid w:val="34048960"/>
    <w:rsid w:val="341A5D15"/>
    <w:rsid w:val="3421BFC0"/>
    <w:rsid w:val="349D9103"/>
    <w:rsid w:val="35233D86"/>
    <w:rsid w:val="3534CB25"/>
    <w:rsid w:val="371FC77E"/>
    <w:rsid w:val="37814D39"/>
    <w:rsid w:val="37916067"/>
    <w:rsid w:val="380B0FD0"/>
    <w:rsid w:val="383EF7B0"/>
    <w:rsid w:val="386B503E"/>
    <w:rsid w:val="394C5A65"/>
    <w:rsid w:val="397FE3C5"/>
    <w:rsid w:val="39F430E8"/>
    <w:rsid w:val="3B505F38"/>
    <w:rsid w:val="3C4A3212"/>
    <w:rsid w:val="3CCF405C"/>
    <w:rsid w:val="3D7FC113"/>
    <w:rsid w:val="3DF15431"/>
    <w:rsid w:val="3E0D5FBF"/>
    <w:rsid w:val="3EAE671F"/>
    <w:rsid w:val="3EC87289"/>
    <w:rsid w:val="3F56D75C"/>
    <w:rsid w:val="407E9307"/>
    <w:rsid w:val="40C4338D"/>
    <w:rsid w:val="41D66B7C"/>
    <w:rsid w:val="420B80E9"/>
    <w:rsid w:val="423A2D56"/>
    <w:rsid w:val="431B16A4"/>
    <w:rsid w:val="432EBB16"/>
    <w:rsid w:val="43890591"/>
    <w:rsid w:val="43ED9DB2"/>
    <w:rsid w:val="441781DE"/>
    <w:rsid w:val="4425DCEE"/>
    <w:rsid w:val="4465C48E"/>
    <w:rsid w:val="447454C8"/>
    <w:rsid w:val="44A3383F"/>
    <w:rsid w:val="44A36638"/>
    <w:rsid w:val="44BBC730"/>
    <w:rsid w:val="44C83D47"/>
    <w:rsid w:val="44F1A34D"/>
    <w:rsid w:val="452F7477"/>
    <w:rsid w:val="45418E14"/>
    <w:rsid w:val="45EBF8F0"/>
    <w:rsid w:val="4609295C"/>
    <w:rsid w:val="461D94C0"/>
    <w:rsid w:val="4620FA90"/>
    <w:rsid w:val="4647D06E"/>
    <w:rsid w:val="46856915"/>
    <w:rsid w:val="46B5FB9E"/>
    <w:rsid w:val="46CFB486"/>
    <w:rsid w:val="47115406"/>
    <w:rsid w:val="47184C3C"/>
    <w:rsid w:val="4767119F"/>
    <w:rsid w:val="47C5BACB"/>
    <w:rsid w:val="49440196"/>
    <w:rsid w:val="498BFBB0"/>
    <w:rsid w:val="49A778A2"/>
    <w:rsid w:val="49D8EF33"/>
    <w:rsid w:val="4A547FA3"/>
    <w:rsid w:val="4B72DFB0"/>
    <w:rsid w:val="4B7DA7FA"/>
    <w:rsid w:val="4BEB6137"/>
    <w:rsid w:val="4C2A1896"/>
    <w:rsid w:val="4C7F6F9F"/>
    <w:rsid w:val="4CA232BD"/>
    <w:rsid w:val="4CDB1571"/>
    <w:rsid w:val="4DBCF275"/>
    <w:rsid w:val="4E6793E8"/>
    <w:rsid w:val="4E88770B"/>
    <w:rsid w:val="4EE68116"/>
    <w:rsid w:val="4EF2FA1A"/>
    <w:rsid w:val="4F017CEE"/>
    <w:rsid w:val="4F213DAA"/>
    <w:rsid w:val="4F2C0D0F"/>
    <w:rsid w:val="4F3F42DE"/>
    <w:rsid w:val="4F47450E"/>
    <w:rsid w:val="501E06E8"/>
    <w:rsid w:val="5083E0B7"/>
    <w:rsid w:val="508CAA1D"/>
    <w:rsid w:val="50EE56A3"/>
    <w:rsid w:val="51A89A6B"/>
    <w:rsid w:val="51C2D1BE"/>
    <w:rsid w:val="51D050B5"/>
    <w:rsid w:val="51DC491D"/>
    <w:rsid w:val="5246FCC9"/>
    <w:rsid w:val="52C57BD3"/>
    <w:rsid w:val="53EB5119"/>
    <w:rsid w:val="53F486DF"/>
    <w:rsid w:val="54272292"/>
    <w:rsid w:val="550F1E5E"/>
    <w:rsid w:val="553D0058"/>
    <w:rsid w:val="5574C2D4"/>
    <w:rsid w:val="5595A048"/>
    <w:rsid w:val="55B79C49"/>
    <w:rsid w:val="5631DCDC"/>
    <w:rsid w:val="56E4ECF0"/>
    <w:rsid w:val="57F81FAC"/>
    <w:rsid w:val="5972C580"/>
    <w:rsid w:val="59D49713"/>
    <w:rsid w:val="59F01A56"/>
    <w:rsid w:val="5A188315"/>
    <w:rsid w:val="5A2A2D04"/>
    <w:rsid w:val="5A764013"/>
    <w:rsid w:val="5AB390A0"/>
    <w:rsid w:val="5B197F26"/>
    <w:rsid w:val="5B665F47"/>
    <w:rsid w:val="5B8EA633"/>
    <w:rsid w:val="5BE29507"/>
    <w:rsid w:val="5C03E823"/>
    <w:rsid w:val="5C9CC89B"/>
    <w:rsid w:val="5D1D9629"/>
    <w:rsid w:val="5D790285"/>
    <w:rsid w:val="5DC00986"/>
    <w:rsid w:val="5DC3265F"/>
    <w:rsid w:val="5E40FB17"/>
    <w:rsid w:val="5E429CB0"/>
    <w:rsid w:val="5EC72FBE"/>
    <w:rsid w:val="5F2ADB64"/>
    <w:rsid w:val="5F497A8B"/>
    <w:rsid w:val="5F923EC4"/>
    <w:rsid w:val="5FD7FBF0"/>
    <w:rsid w:val="603166DC"/>
    <w:rsid w:val="6099AF85"/>
    <w:rsid w:val="60BC1046"/>
    <w:rsid w:val="6137ED46"/>
    <w:rsid w:val="613D38AF"/>
    <w:rsid w:val="61807860"/>
    <w:rsid w:val="61842554"/>
    <w:rsid w:val="6289A74F"/>
    <w:rsid w:val="62EA43BD"/>
    <w:rsid w:val="62FA69A6"/>
    <w:rsid w:val="65173E40"/>
    <w:rsid w:val="65447028"/>
    <w:rsid w:val="65A45D90"/>
    <w:rsid w:val="65ABBD94"/>
    <w:rsid w:val="65F10AE5"/>
    <w:rsid w:val="6647C770"/>
    <w:rsid w:val="664A03D5"/>
    <w:rsid w:val="666A193A"/>
    <w:rsid w:val="66DC2764"/>
    <w:rsid w:val="66E0401C"/>
    <w:rsid w:val="672215FC"/>
    <w:rsid w:val="6745E624"/>
    <w:rsid w:val="67A0EF46"/>
    <w:rsid w:val="68EFAA1E"/>
    <w:rsid w:val="695BB66F"/>
    <w:rsid w:val="697F0AF9"/>
    <w:rsid w:val="69959A2B"/>
    <w:rsid w:val="69A25A8A"/>
    <w:rsid w:val="69D07DD0"/>
    <w:rsid w:val="69E695D1"/>
    <w:rsid w:val="6B5D31DA"/>
    <w:rsid w:val="6BA80E88"/>
    <w:rsid w:val="6BC7D9F8"/>
    <w:rsid w:val="6BCE28C1"/>
    <w:rsid w:val="6C14EA0B"/>
    <w:rsid w:val="6C53B5E9"/>
    <w:rsid w:val="6D7508D7"/>
    <w:rsid w:val="6DAD36E7"/>
    <w:rsid w:val="6DAEC22B"/>
    <w:rsid w:val="6E5C4B19"/>
    <w:rsid w:val="6F1526EA"/>
    <w:rsid w:val="7001CFEA"/>
    <w:rsid w:val="701C1AAD"/>
    <w:rsid w:val="72169D9C"/>
    <w:rsid w:val="721A313E"/>
    <w:rsid w:val="7220E49A"/>
    <w:rsid w:val="72F1C2E1"/>
    <w:rsid w:val="7313C97A"/>
    <w:rsid w:val="74880AB6"/>
    <w:rsid w:val="74A46A02"/>
    <w:rsid w:val="74F8D27C"/>
    <w:rsid w:val="7579B2E1"/>
    <w:rsid w:val="75B1A2A6"/>
    <w:rsid w:val="762B9554"/>
    <w:rsid w:val="7651CB13"/>
    <w:rsid w:val="77AF3C77"/>
    <w:rsid w:val="78D9BF4C"/>
    <w:rsid w:val="78F560F1"/>
    <w:rsid w:val="7A8DA482"/>
    <w:rsid w:val="7B5ECC88"/>
    <w:rsid w:val="7B6E29AC"/>
    <w:rsid w:val="7CD9BF32"/>
    <w:rsid w:val="7CFBF1C8"/>
    <w:rsid w:val="7D082D86"/>
    <w:rsid w:val="7D405BAD"/>
    <w:rsid w:val="7D72BBCC"/>
    <w:rsid w:val="7D7EBF0A"/>
    <w:rsid w:val="7DBDA292"/>
    <w:rsid w:val="7DD1DE7B"/>
    <w:rsid w:val="7F8E44BC"/>
    <w:rsid w:val="7F942E15"/>
    <w:rsid w:val="7FC8D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33BE0"/>
  <w15:chartTrackingRefBased/>
  <w15:docId w15:val="{CFFB2C5E-41AC-40FF-909C-09164239F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1B3A"/>
  </w:style>
  <w:style w:type="paragraph" w:styleId="Heading1">
    <w:name w:val="heading 1"/>
    <w:basedOn w:val="Normal"/>
    <w:next w:val="Normal"/>
    <w:link w:val="Heading1Char"/>
    <w:uiPriority w:val="9"/>
    <w:qFormat/>
    <w:rsid w:val="00F06FD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6F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6FD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6F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6F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FD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FD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aliases w:val="OriginalHeading 8"/>
    <w:basedOn w:val="Normal"/>
    <w:next w:val="Normal"/>
    <w:link w:val="Heading8Char"/>
    <w:uiPriority w:val="9"/>
    <w:semiHidden/>
    <w:unhideWhenUsed/>
    <w:qFormat/>
    <w:rsid w:val="00F06FD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aliases w:val="OriginalHeading 9"/>
    <w:basedOn w:val="Normal"/>
    <w:next w:val="Normal"/>
    <w:link w:val="Heading9Char"/>
    <w:uiPriority w:val="9"/>
    <w:semiHidden/>
    <w:unhideWhenUsed/>
    <w:qFormat/>
    <w:rsid w:val="00F06F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FD9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06F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6FD9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6FD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06FD9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FD9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FD9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aliases w:val="OriginalHeading 8 Char"/>
    <w:basedOn w:val="DefaultParagraphFont"/>
    <w:link w:val="Heading8"/>
    <w:uiPriority w:val="9"/>
    <w:semiHidden/>
    <w:rsid w:val="00F06FD9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aliases w:val="OriginalHeading 9 Char"/>
    <w:basedOn w:val="DefaultParagraphFont"/>
    <w:link w:val="Heading9"/>
    <w:uiPriority w:val="9"/>
    <w:semiHidden/>
    <w:rsid w:val="00F06FD9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numbering" w:styleId="111111">
    <w:name w:val="Outline List 2"/>
    <w:basedOn w:val="NoList"/>
    <w:semiHidden/>
    <w:rsid w:val="00413613"/>
    <w:pPr>
      <w:numPr>
        <w:numId w:val="9"/>
      </w:numPr>
    </w:pPr>
  </w:style>
  <w:style w:type="numbering" w:styleId="1ai">
    <w:name w:val="Outline List 1"/>
    <w:basedOn w:val="NoList"/>
    <w:semiHidden/>
    <w:rsid w:val="00413613"/>
    <w:pPr>
      <w:numPr>
        <w:numId w:val="10"/>
      </w:numPr>
    </w:pPr>
  </w:style>
  <w:style w:type="numbering" w:styleId="ArticleSection">
    <w:name w:val="Outline List 3"/>
    <w:basedOn w:val="NoList"/>
    <w:semiHidden/>
    <w:rsid w:val="00413613"/>
    <w:pPr>
      <w:numPr>
        <w:numId w:val="11"/>
      </w:numPr>
    </w:pPr>
  </w:style>
  <w:style w:type="paragraph" w:styleId="BlockText">
    <w:name w:val="Block Text"/>
    <w:basedOn w:val="Normal"/>
    <w:semiHidden/>
    <w:rsid w:val="00413613"/>
    <w:pPr>
      <w:spacing w:after="120"/>
      <w:ind w:left="1440" w:right="1440"/>
    </w:pPr>
  </w:style>
  <w:style w:type="paragraph" w:styleId="BodyText">
    <w:name w:val="Body Text"/>
    <w:basedOn w:val="Normal"/>
    <w:link w:val="BodyTextChar"/>
    <w:semiHidden/>
    <w:rsid w:val="00D632E6"/>
    <w:pPr>
      <w:spacing w:after="80"/>
      <w:jc w:val="both"/>
    </w:pPr>
  </w:style>
  <w:style w:type="character" w:customStyle="1" w:styleId="BodyTextChar">
    <w:name w:val="Body Text Char"/>
    <w:basedOn w:val="DefaultParagraphFont"/>
    <w:link w:val="BodyText"/>
    <w:semiHidden/>
    <w:rsid w:val="00D632E6"/>
    <w:rPr>
      <w:rFonts w:ascii="Trebuchet MS" w:eastAsia="Times New Roman" w:hAnsi="Trebuchet MS" w:cs="Times New Roman"/>
      <w:color w:val="808080"/>
      <w:szCs w:val="24"/>
      <w:lang w:eastAsia="de-DE"/>
    </w:rPr>
  </w:style>
  <w:style w:type="paragraph" w:styleId="BodyText2">
    <w:name w:val="Body Text 2"/>
    <w:basedOn w:val="Normal"/>
    <w:link w:val="BodyText2Char"/>
    <w:semiHidden/>
    <w:rsid w:val="0041361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3">
    <w:name w:val="Body Text 3"/>
    <w:basedOn w:val="Normal"/>
    <w:link w:val="BodyText3Char"/>
    <w:semiHidden/>
    <w:rsid w:val="0041361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413613"/>
    <w:rPr>
      <w:rFonts w:ascii="Henderson BCG Serif" w:eastAsia="Times New Roman" w:hAnsi="Henderson BCG Serif" w:cs="Times New Roman"/>
      <w:sz w:val="16"/>
      <w:szCs w:val="16"/>
      <w:lang w:val="de-DE" w:eastAsia="de-DE"/>
    </w:rPr>
  </w:style>
  <w:style w:type="paragraph" w:styleId="BodyTextFirstIndent">
    <w:name w:val="Body Text First Indent"/>
    <w:basedOn w:val="BodyText"/>
    <w:link w:val="BodyTextFirstIndentChar"/>
    <w:semiHidden/>
    <w:rsid w:val="00413613"/>
    <w:pPr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413613"/>
    <w:rPr>
      <w:rFonts w:ascii="Henderson BCG Serif" w:eastAsia="Times New Roman" w:hAnsi="Henderson BCG Serif" w:cs="Times New Roman"/>
      <w:color w:val="808080"/>
      <w:szCs w:val="24"/>
      <w:lang w:val="de-DE" w:eastAsia="de-DE"/>
    </w:rPr>
  </w:style>
  <w:style w:type="paragraph" w:styleId="BodyTextIndent">
    <w:name w:val="Body Text Indent"/>
    <w:basedOn w:val="Normal"/>
    <w:link w:val="BodyTextIndentChar"/>
    <w:semiHidden/>
    <w:rsid w:val="0041361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FirstIndent2">
    <w:name w:val="Body Text First Indent 2"/>
    <w:basedOn w:val="BodyTextIndent"/>
    <w:link w:val="BodyTextFirstIndent2Char"/>
    <w:semiHidden/>
    <w:rsid w:val="00413613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Indent2">
    <w:name w:val="Body Text Indent 2"/>
    <w:basedOn w:val="Normal"/>
    <w:link w:val="BodyTextIndent2Char"/>
    <w:semiHidden/>
    <w:rsid w:val="0041361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BodyTextIndent3">
    <w:name w:val="Body Text Indent 3"/>
    <w:basedOn w:val="Normal"/>
    <w:link w:val="BodyTextIndent3Char"/>
    <w:semiHidden/>
    <w:rsid w:val="00413613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413613"/>
    <w:rPr>
      <w:rFonts w:ascii="Henderson BCG Serif" w:eastAsia="Times New Roman" w:hAnsi="Henderson BCG Serif" w:cs="Times New Roman"/>
      <w:sz w:val="16"/>
      <w:szCs w:val="16"/>
      <w:lang w:val="de-DE" w:eastAsia="de-DE"/>
    </w:rPr>
  </w:style>
  <w:style w:type="paragraph" w:styleId="Closing">
    <w:name w:val="Closing"/>
    <w:basedOn w:val="Normal"/>
    <w:link w:val="ClosingChar"/>
    <w:semiHidden/>
    <w:rsid w:val="00413613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Date">
    <w:name w:val="Date"/>
    <w:basedOn w:val="Normal"/>
    <w:next w:val="Normal"/>
    <w:link w:val="DateChar"/>
    <w:semiHidden/>
    <w:rsid w:val="00413613"/>
  </w:style>
  <w:style w:type="character" w:customStyle="1" w:styleId="DateChar">
    <w:name w:val="Date Char"/>
    <w:basedOn w:val="DefaultParagraphFont"/>
    <w:link w:val="Date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E-mailSignature">
    <w:name w:val="E-mail Signature"/>
    <w:basedOn w:val="Normal"/>
    <w:link w:val="E-mailSignatureChar"/>
    <w:semiHidden/>
    <w:rsid w:val="00413613"/>
  </w:style>
  <w:style w:type="character" w:customStyle="1" w:styleId="E-mailSignatureChar">
    <w:name w:val="E-mail Signature Char"/>
    <w:basedOn w:val="DefaultParagraphFont"/>
    <w:link w:val="E-mailSignature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EnvelopeAddress">
    <w:name w:val="envelope address"/>
    <w:basedOn w:val="Normal"/>
    <w:semiHidden/>
    <w:rsid w:val="0041361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rsid w:val="00413613"/>
    <w:rPr>
      <w:rFonts w:ascii="Arial" w:hAnsi="Arial" w:cs="Arial"/>
      <w:szCs w:val="20"/>
    </w:rPr>
  </w:style>
  <w:style w:type="character" w:styleId="FollowedHyperlink">
    <w:name w:val="FollowedHyperlink"/>
    <w:basedOn w:val="DefaultParagraphFont"/>
    <w:semiHidden/>
    <w:rsid w:val="00413613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41361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Header">
    <w:name w:val="header"/>
    <w:basedOn w:val="Normal"/>
    <w:link w:val="HeaderChar"/>
    <w:semiHidden/>
    <w:rsid w:val="0041361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character" w:styleId="HTMLAcronym">
    <w:name w:val="HTML Acronym"/>
    <w:basedOn w:val="DefaultParagraphFont"/>
    <w:semiHidden/>
    <w:rsid w:val="00413613"/>
  </w:style>
  <w:style w:type="paragraph" w:styleId="HTMLAddress">
    <w:name w:val="HTML Address"/>
    <w:basedOn w:val="Normal"/>
    <w:link w:val="HTMLAddressChar"/>
    <w:semiHidden/>
    <w:rsid w:val="00413613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413613"/>
    <w:rPr>
      <w:rFonts w:ascii="Henderson BCG Serif" w:eastAsia="Times New Roman" w:hAnsi="Henderson BCG Serif" w:cs="Times New Roman"/>
      <w:i/>
      <w:iCs/>
      <w:szCs w:val="24"/>
      <w:lang w:val="de-DE" w:eastAsia="de-DE"/>
    </w:rPr>
  </w:style>
  <w:style w:type="character" w:styleId="HTMLCite">
    <w:name w:val="HTML Cite"/>
    <w:basedOn w:val="DefaultParagraphFont"/>
    <w:semiHidden/>
    <w:rsid w:val="00413613"/>
    <w:rPr>
      <w:i/>
      <w:iCs/>
    </w:rPr>
  </w:style>
  <w:style w:type="character" w:styleId="HTMLCode">
    <w:name w:val="HTML Code"/>
    <w:basedOn w:val="DefaultParagraphFont"/>
    <w:semiHidden/>
    <w:rsid w:val="0041361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413613"/>
    <w:rPr>
      <w:i/>
      <w:iCs/>
    </w:rPr>
  </w:style>
  <w:style w:type="character" w:styleId="HTMLKeyboard">
    <w:name w:val="HTML Keyboard"/>
    <w:basedOn w:val="DefaultParagraphFont"/>
    <w:semiHidden/>
    <w:rsid w:val="0041361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semiHidden/>
    <w:rsid w:val="00413613"/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413613"/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styleId="HTMLSample">
    <w:name w:val="HTML Sample"/>
    <w:basedOn w:val="DefaultParagraphFont"/>
    <w:semiHidden/>
    <w:rsid w:val="00413613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41361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413613"/>
    <w:rPr>
      <w:i/>
      <w:iCs/>
    </w:rPr>
  </w:style>
  <w:style w:type="character" w:styleId="Hyperlink">
    <w:name w:val="Hyperlink"/>
    <w:basedOn w:val="DefaultParagraphFont"/>
    <w:uiPriority w:val="99"/>
    <w:rsid w:val="00413613"/>
    <w:rPr>
      <w:color w:val="0000FF"/>
      <w:u w:val="single"/>
    </w:rPr>
  </w:style>
  <w:style w:type="character" w:styleId="LineNumber">
    <w:name w:val="line number"/>
    <w:basedOn w:val="DefaultParagraphFont"/>
    <w:semiHidden/>
    <w:rsid w:val="00413613"/>
  </w:style>
  <w:style w:type="paragraph" w:styleId="List">
    <w:name w:val="List"/>
    <w:basedOn w:val="Normal"/>
    <w:semiHidden/>
    <w:rsid w:val="00413613"/>
    <w:pPr>
      <w:ind w:left="360" w:hanging="360"/>
    </w:pPr>
  </w:style>
  <w:style w:type="paragraph" w:styleId="List2">
    <w:name w:val="List 2"/>
    <w:basedOn w:val="Normal"/>
    <w:semiHidden/>
    <w:rsid w:val="00413613"/>
    <w:pPr>
      <w:ind w:left="720" w:hanging="360"/>
    </w:pPr>
  </w:style>
  <w:style w:type="paragraph" w:styleId="List3">
    <w:name w:val="List 3"/>
    <w:basedOn w:val="Normal"/>
    <w:semiHidden/>
    <w:rsid w:val="00413613"/>
    <w:pPr>
      <w:ind w:left="1080" w:hanging="360"/>
    </w:pPr>
  </w:style>
  <w:style w:type="paragraph" w:styleId="List4">
    <w:name w:val="List 4"/>
    <w:basedOn w:val="Normal"/>
    <w:semiHidden/>
    <w:rsid w:val="00413613"/>
    <w:pPr>
      <w:ind w:left="1440" w:hanging="360"/>
    </w:pPr>
  </w:style>
  <w:style w:type="paragraph" w:styleId="List5">
    <w:name w:val="List 5"/>
    <w:basedOn w:val="Normal"/>
    <w:semiHidden/>
    <w:rsid w:val="00413613"/>
    <w:pPr>
      <w:ind w:left="1800" w:hanging="360"/>
    </w:pPr>
  </w:style>
  <w:style w:type="paragraph" w:styleId="ListBullet">
    <w:name w:val="List Bullet"/>
    <w:basedOn w:val="Normal"/>
    <w:semiHidden/>
    <w:rsid w:val="00D632E6"/>
    <w:pPr>
      <w:numPr>
        <w:numId w:val="16"/>
      </w:numPr>
      <w:spacing w:after="200"/>
      <w:contextualSpacing/>
    </w:pPr>
    <w:rPr>
      <w:i/>
    </w:rPr>
  </w:style>
  <w:style w:type="paragraph" w:styleId="ListBullet2">
    <w:name w:val="List Bullet 2"/>
    <w:basedOn w:val="Normal"/>
    <w:semiHidden/>
    <w:rsid w:val="00413613"/>
    <w:pPr>
      <w:numPr>
        <w:numId w:val="1"/>
      </w:numPr>
    </w:pPr>
  </w:style>
  <w:style w:type="paragraph" w:styleId="ListBullet3">
    <w:name w:val="List Bullet 3"/>
    <w:basedOn w:val="Normal"/>
    <w:semiHidden/>
    <w:rsid w:val="00413613"/>
    <w:pPr>
      <w:numPr>
        <w:numId w:val="2"/>
      </w:numPr>
    </w:pPr>
  </w:style>
  <w:style w:type="paragraph" w:styleId="ListBullet4">
    <w:name w:val="List Bullet 4"/>
    <w:basedOn w:val="Normal"/>
    <w:semiHidden/>
    <w:rsid w:val="00413613"/>
    <w:pPr>
      <w:numPr>
        <w:numId w:val="3"/>
      </w:numPr>
    </w:pPr>
  </w:style>
  <w:style w:type="paragraph" w:styleId="ListBullet5">
    <w:name w:val="List Bullet 5"/>
    <w:basedOn w:val="Normal"/>
    <w:semiHidden/>
    <w:rsid w:val="00413613"/>
    <w:pPr>
      <w:numPr>
        <w:numId w:val="4"/>
      </w:numPr>
    </w:pPr>
  </w:style>
  <w:style w:type="paragraph" w:styleId="ListContinue">
    <w:name w:val="List Continue"/>
    <w:basedOn w:val="Normal"/>
    <w:semiHidden/>
    <w:rsid w:val="00413613"/>
    <w:pPr>
      <w:spacing w:after="120"/>
      <w:ind w:left="360"/>
    </w:pPr>
  </w:style>
  <w:style w:type="paragraph" w:styleId="ListContinue2">
    <w:name w:val="List Continue 2"/>
    <w:basedOn w:val="Normal"/>
    <w:semiHidden/>
    <w:rsid w:val="00413613"/>
    <w:pPr>
      <w:spacing w:after="120"/>
      <w:ind w:left="720"/>
    </w:pPr>
  </w:style>
  <w:style w:type="paragraph" w:styleId="ListContinue3">
    <w:name w:val="List Continue 3"/>
    <w:basedOn w:val="Normal"/>
    <w:semiHidden/>
    <w:rsid w:val="00413613"/>
    <w:pPr>
      <w:spacing w:after="120"/>
      <w:ind w:left="1080"/>
    </w:pPr>
  </w:style>
  <w:style w:type="paragraph" w:styleId="ListContinue4">
    <w:name w:val="List Continue 4"/>
    <w:basedOn w:val="Normal"/>
    <w:semiHidden/>
    <w:rsid w:val="00413613"/>
    <w:pPr>
      <w:spacing w:after="120"/>
      <w:ind w:left="1440"/>
    </w:pPr>
  </w:style>
  <w:style w:type="paragraph" w:styleId="ListContinue5">
    <w:name w:val="List Continue 5"/>
    <w:basedOn w:val="Normal"/>
    <w:semiHidden/>
    <w:rsid w:val="00413613"/>
    <w:pPr>
      <w:spacing w:after="120"/>
      <w:ind w:left="1800"/>
    </w:pPr>
  </w:style>
  <w:style w:type="paragraph" w:styleId="ListNumber">
    <w:name w:val="List Number"/>
    <w:basedOn w:val="Normal"/>
    <w:semiHidden/>
    <w:rsid w:val="00D632E6"/>
    <w:pPr>
      <w:numPr>
        <w:numId w:val="15"/>
      </w:numPr>
      <w:spacing w:after="200"/>
      <w:contextualSpacing/>
    </w:pPr>
  </w:style>
  <w:style w:type="paragraph" w:styleId="ListNumber2">
    <w:name w:val="List Number 2"/>
    <w:basedOn w:val="Normal"/>
    <w:semiHidden/>
    <w:rsid w:val="00D632E6"/>
    <w:pPr>
      <w:numPr>
        <w:numId w:val="5"/>
      </w:numPr>
      <w:spacing w:after="200"/>
      <w:contextualSpacing/>
    </w:pPr>
  </w:style>
  <w:style w:type="paragraph" w:styleId="ListNumber3">
    <w:name w:val="List Number 3"/>
    <w:basedOn w:val="Normal"/>
    <w:semiHidden/>
    <w:rsid w:val="00413613"/>
    <w:pPr>
      <w:numPr>
        <w:numId w:val="6"/>
      </w:numPr>
    </w:pPr>
  </w:style>
  <w:style w:type="paragraph" w:styleId="ListNumber4">
    <w:name w:val="List Number 4"/>
    <w:basedOn w:val="Normal"/>
    <w:semiHidden/>
    <w:rsid w:val="00413613"/>
    <w:pPr>
      <w:numPr>
        <w:numId w:val="7"/>
      </w:numPr>
    </w:pPr>
  </w:style>
  <w:style w:type="paragraph" w:styleId="ListNumber5">
    <w:name w:val="List Number 5"/>
    <w:basedOn w:val="Normal"/>
    <w:semiHidden/>
    <w:rsid w:val="00413613"/>
    <w:pPr>
      <w:numPr>
        <w:numId w:val="8"/>
      </w:numPr>
    </w:pPr>
  </w:style>
  <w:style w:type="paragraph" w:styleId="MessageHeader">
    <w:name w:val="Message Header"/>
    <w:basedOn w:val="Normal"/>
    <w:link w:val="MessageHeaderChar"/>
    <w:semiHidden/>
    <w:rsid w:val="004136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413613"/>
    <w:rPr>
      <w:rFonts w:ascii="Arial" w:eastAsia="Times New Roman" w:hAnsi="Arial" w:cs="Arial"/>
      <w:sz w:val="24"/>
      <w:szCs w:val="24"/>
      <w:shd w:val="pct20" w:color="auto" w:fill="auto"/>
      <w:lang w:val="de-DE" w:eastAsia="de-DE"/>
    </w:rPr>
  </w:style>
  <w:style w:type="paragraph" w:styleId="NormalWeb">
    <w:name w:val="Normal (Web)"/>
    <w:basedOn w:val="Normal"/>
    <w:uiPriority w:val="99"/>
    <w:semiHidden/>
    <w:rsid w:val="00413613"/>
    <w:rPr>
      <w:rFonts w:ascii="Times New Roman" w:hAnsi="Times New Roman"/>
      <w:sz w:val="24"/>
    </w:rPr>
  </w:style>
  <w:style w:type="paragraph" w:styleId="NormalIndent">
    <w:name w:val="Normal Indent"/>
    <w:basedOn w:val="Normal"/>
    <w:semiHidden/>
    <w:rsid w:val="00413613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rsid w:val="00413613"/>
  </w:style>
  <w:style w:type="character" w:customStyle="1" w:styleId="NoteHeadingChar">
    <w:name w:val="Note Heading Char"/>
    <w:basedOn w:val="DefaultParagraphFont"/>
    <w:link w:val="NoteHeading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character" w:styleId="PageNumber">
    <w:name w:val="page number"/>
    <w:basedOn w:val="DefaultParagraphFont"/>
    <w:semiHidden/>
    <w:rsid w:val="00413613"/>
  </w:style>
  <w:style w:type="paragraph" w:styleId="PlainText">
    <w:name w:val="Plain Text"/>
    <w:basedOn w:val="Normal"/>
    <w:link w:val="PlainTextChar"/>
    <w:semiHidden/>
    <w:rsid w:val="00413613"/>
    <w:rPr>
      <w:rFonts w:ascii="Courier New" w:hAnsi="Courier New" w:cs="Courier New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413613"/>
    <w:rPr>
      <w:rFonts w:ascii="Courier New" w:eastAsia="Times New Roman" w:hAnsi="Courier New" w:cs="Courier New"/>
      <w:sz w:val="20"/>
      <w:szCs w:val="20"/>
      <w:lang w:val="de-DE" w:eastAsia="de-DE"/>
    </w:rPr>
  </w:style>
  <w:style w:type="paragraph" w:styleId="Salutation">
    <w:name w:val="Salutation"/>
    <w:basedOn w:val="Normal"/>
    <w:next w:val="Normal"/>
    <w:link w:val="SalutationChar"/>
    <w:semiHidden/>
    <w:rsid w:val="00413613"/>
  </w:style>
  <w:style w:type="character" w:customStyle="1" w:styleId="SalutationChar">
    <w:name w:val="Salutation Char"/>
    <w:basedOn w:val="DefaultParagraphFont"/>
    <w:link w:val="Salutation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paragraph" w:styleId="Signature">
    <w:name w:val="Signature"/>
    <w:basedOn w:val="Normal"/>
    <w:link w:val="SignatureChar"/>
    <w:semiHidden/>
    <w:rsid w:val="00413613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413613"/>
    <w:rPr>
      <w:rFonts w:ascii="Henderson BCG Serif" w:eastAsia="Times New Roman" w:hAnsi="Henderson BCG Serif" w:cs="Times New Roman"/>
      <w:szCs w:val="24"/>
      <w:lang w:val="de-DE" w:eastAsia="de-DE"/>
    </w:rPr>
  </w:style>
  <w:style w:type="table" w:styleId="Table3Deffects1">
    <w:name w:val="Table 3D effects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color w:val="000080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color w:val="FFFFFF"/>
      <w:sz w:val="20"/>
      <w:szCs w:val="20"/>
      <w:lang w:val="en-US" w:eastAsia="de-DE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39"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413613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ullet1">
    <w:name w:val="Bullet 1"/>
    <w:basedOn w:val="Normal"/>
    <w:rsid w:val="00413613"/>
    <w:pPr>
      <w:numPr>
        <w:numId w:val="12"/>
      </w:numPr>
      <w:spacing w:before="60" w:after="60"/>
    </w:pPr>
  </w:style>
  <w:style w:type="paragraph" w:customStyle="1" w:styleId="Bullet2">
    <w:name w:val="Bullet 2"/>
    <w:basedOn w:val="Normal"/>
    <w:rsid w:val="00413613"/>
    <w:pPr>
      <w:numPr>
        <w:numId w:val="13"/>
      </w:numPr>
      <w:spacing w:before="60" w:after="60"/>
    </w:pPr>
  </w:style>
  <w:style w:type="paragraph" w:customStyle="1" w:styleId="Bullet3">
    <w:name w:val="Bullet 3"/>
    <w:basedOn w:val="Normal"/>
    <w:rsid w:val="00413613"/>
    <w:pPr>
      <w:numPr>
        <w:numId w:val="14"/>
      </w:numPr>
      <w:spacing w:before="60" w:after="60"/>
    </w:pPr>
  </w:style>
  <w:style w:type="paragraph" w:styleId="Bibliography">
    <w:name w:val="Bibliography"/>
    <w:basedOn w:val="Normal"/>
    <w:next w:val="Normal"/>
    <w:uiPriority w:val="37"/>
    <w:semiHidden/>
    <w:unhideWhenUsed/>
    <w:rsid w:val="00413613"/>
  </w:style>
  <w:style w:type="paragraph" w:styleId="Caption">
    <w:name w:val="caption"/>
    <w:basedOn w:val="Normal"/>
    <w:next w:val="Normal"/>
    <w:uiPriority w:val="35"/>
    <w:unhideWhenUsed/>
    <w:qFormat/>
    <w:rsid w:val="00F06FD9"/>
    <w:pPr>
      <w:spacing w:line="240" w:lineRule="auto"/>
    </w:pPr>
    <w:rPr>
      <w:b/>
      <w:bCs/>
      <w:smallCaps/>
      <w:color w:val="44546A" w:themeColor="text2"/>
    </w:rPr>
  </w:style>
  <w:style w:type="table" w:styleId="ColorfulGrid">
    <w:name w:val="Colorful Grid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136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3613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3613"/>
    <w:rPr>
      <w:rFonts w:ascii="Henderson BCG Serif" w:eastAsia="Times New Roman" w:hAnsi="Henderson BCG Serif" w:cs="Times New Roman"/>
      <w:sz w:val="20"/>
      <w:szCs w:val="20"/>
      <w:lang w:val="de-DE"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36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3613"/>
    <w:rPr>
      <w:rFonts w:ascii="Henderson BCG Serif" w:eastAsia="Times New Roman" w:hAnsi="Henderson BCG Serif" w:cs="Times New Roman"/>
      <w:b/>
      <w:bCs/>
      <w:sz w:val="20"/>
      <w:szCs w:val="20"/>
      <w:lang w:val="de-DE" w:eastAsia="de-DE"/>
    </w:rPr>
  </w:style>
  <w:style w:type="table" w:styleId="DarkList">
    <w:name w:val="Dark List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413613"/>
    <w:pPr>
      <w:spacing w:after="0" w:line="240" w:lineRule="auto"/>
    </w:pPr>
    <w:rPr>
      <w:rFonts w:ascii="Times New Roman" w:hAnsi="Times New Roman" w:cs="Times New Roman"/>
      <w:color w:val="FFFFFF" w:themeColor="background1"/>
      <w:sz w:val="20"/>
      <w:szCs w:val="20"/>
      <w:lang w:val="de-DE" w:eastAsia="de-DE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41361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3613"/>
    <w:rPr>
      <w:rFonts w:ascii="Tahoma" w:eastAsia="Times New Roman" w:hAnsi="Tahoma" w:cs="Tahoma"/>
      <w:sz w:val="16"/>
      <w:szCs w:val="16"/>
      <w:lang w:val="de-DE" w:eastAsia="de-DE"/>
    </w:rPr>
  </w:style>
  <w:style w:type="character" w:styleId="EndnoteReference">
    <w:name w:val="endnote reference"/>
    <w:basedOn w:val="DefaultParagraphFont"/>
    <w:uiPriority w:val="99"/>
    <w:semiHidden/>
    <w:unhideWhenUsed/>
    <w:rsid w:val="0041361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13613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13613"/>
    <w:rPr>
      <w:rFonts w:ascii="Henderson BCG Serif" w:eastAsia="Times New Roman" w:hAnsi="Henderson BCG Serif" w:cs="Times New Roman"/>
      <w:sz w:val="20"/>
      <w:szCs w:val="20"/>
      <w:lang w:val="de-DE" w:eastAsia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41361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361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3613"/>
    <w:rPr>
      <w:rFonts w:ascii="Henderson BCG Serif" w:eastAsia="Times New Roman" w:hAnsi="Henderson BCG Serif" w:cs="Times New Roman"/>
      <w:sz w:val="20"/>
      <w:szCs w:val="20"/>
      <w:lang w:val="de-DE" w:eastAsia="de-D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13613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413613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13613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13613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13613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13613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13613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13613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13613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13613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000000" w:themeColor="text1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2E74B5" w:themeColor="accent1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C45911" w:themeColor="accent2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7B7B7B" w:themeColor="accent3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BF8F00" w:themeColor="accent4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2F5496" w:themeColor="accent5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413613"/>
    <w:pPr>
      <w:spacing w:after="0" w:line="240" w:lineRule="auto"/>
    </w:pPr>
    <w:rPr>
      <w:rFonts w:ascii="Times New Roman" w:hAnsi="Times New Roman" w:cs="Times New Roman"/>
      <w:color w:val="538135" w:themeColor="accent6" w:themeShade="BF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MacroText">
    <w:name w:val="macro"/>
    <w:link w:val="MacroTextChar"/>
    <w:uiPriority w:val="99"/>
    <w:semiHidden/>
    <w:unhideWhenUsed/>
    <w:rsid w:val="004136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nsolas" w:eastAsia="Times New Roman" w:hAnsi="Consolas" w:cs="Times New Roman"/>
      <w:sz w:val="20"/>
      <w:szCs w:val="20"/>
      <w:lang w:val="de-DE" w:eastAsia="de-D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13613"/>
    <w:rPr>
      <w:rFonts w:ascii="Consolas" w:eastAsia="Times New Roman" w:hAnsi="Consolas" w:cs="Times New Roman"/>
      <w:sz w:val="20"/>
      <w:szCs w:val="20"/>
      <w:lang w:val="de-DE" w:eastAsia="de-DE"/>
    </w:rPr>
  </w:style>
  <w:style w:type="table" w:styleId="MediumGrid1">
    <w:name w:val="Medium Grid 1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413613"/>
    <w:pPr>
      <w:spacing w:after="0" w:line="240" w:lineRule="auto"/>
    </w:pPr>
    <w:rPr>
      <w:rFonts w:ascii="Times New Roman" w:hAnsi="Times New Roman" w:cs="Times New Roman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4136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413613"/>
    <w:pPr>
      <w:spacing w:after="0" w:line="240" w:lineRule="auto"/>
    </w:pPr>
    <w:rPr>
      <w:rFonts w:ascii="Times New Roman" w:hAnsi="Times New Roman" w:cs="Times New Roman"/>
      <w:sz w:val="20"/>
      <w:szCs w:val="20"/>
      <w:lang w:val="de-DE"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413613"/>
    <w:rPr>
      <w:color w:val="80808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1361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13613"/>
  </w:style>
  <w:style w:type="paragraph" w:styleId="TOAHeading">
    <w:name w:val="toa heading"/>
    <w:basedOn w:val="Normal"/>
    <w:next w:val="Normal"/>
    <w:uiPriority w:val="99"/>
    <w:semiHidden/>
    <w:unhideWhenUsed/>
    <w:rsid w:val="00413613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13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361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1361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1361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1361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1361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1361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1361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13613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rsid w:val="00F06FD9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361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613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BookTitle">
    <w:name w:val="Book Title"/>
    <w:basedOn w:val="DefaultParagraphFont"/>
    <w:uiPriority w:val="33"/>
    <w:qFormat/>
    <w:rsid w:val="00F06FD9"/>
    <w:rPr>
      <w:b/>
      <w:bCs/>
      <w:smallCaps/>
      <w:spacing w:val="10"/>
    </w:rPr>
  </w:style>
  <w:style w:type="character" w:styleId="Emphasis">
    <w:name w:val="Emphasis"/>
    <w:basedOn w:val="DefaultParagraphFont"/>
    <w:uiPriority w:val="20"/>
    <w:qFormat/>
    <w:rsid w:val="00F06FD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F06FD9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FD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FD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F06FD9"/>
    <w:rPr>
      <w:b/>
      <w:bCs/>
      <w:smallCaps/>
      <w:color w:val="44546A" w:themeColor="text2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D632E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06FD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6FD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06FD9"/>
    <w:rPr>
      <w:color w:val="44546A" w:themeColor="text2"/>
      <w:sz w:val="24"/>
      <w:szCs w:val="24"/>
    </w:rPr>
  </w:style>
  <w:style w:type="character" w:styleId="Strong">
    <w:name w:val="Strong"/>
    <w:basedOn w:val="DefaultParagraphFont"/>
    <w:uiPriority w:val="22"/>
    <w:qFormat/>
    <w:rsid w:val="00F06FD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FD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FD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06FD9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F06FD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Title">
    <w:name w:val="Title"/>
    <w:basedOn w:val="Normal"/>
    <w:next w:val="Normal"/>
    <w:link w:val="TitleChar"/>
    <w:uiPriority w:val="10"/>
    <w:qFormat/>
    <w:rsid w:val="00F06FD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06FD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Revision">
    <w:name w:val="Revision"/>
    <w:hidden/>
    <w:uiPriority w:val="99"/>
    <w:semiHidden/>
    <w:rsid w:val="004D334B"/>
    <w:pPr>
      <w:spacing w:after="0" w:line="240" w:lineRule="auto"/>
    </w:pPr>
    <w:rPr>
      <w:rFonts w:ascii="Henderson BCG Serif" w:eastAsia="Times New Roman" w:hAnsi="Henderson BCG Serif" w:cs="Times New Roman"/>
      <w:szCs w:val="24"/>
      <w:lang w:eastAsia="de-DE"/>
    </w:rPr>
  </w:style>
  <w:style w:type="table" w:customStyle="1" w:styleId="TableGrid10">
    <w:name w:val="Table Grid1"/>
    <w:basedOn w:val="TableNormal"/>
    <w:next w:val="TableGrid"/>
    <w:uiPriority w:val="39"/>
    <w:rsid w:val="008B3C8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632E6"/>
  </w:style>
  <w:style w:type="paragraph" w:customStyle="1" w:styleId="BodyTextCenter">
    <w:name w:val="Body Text Center"/>
    <w:basedOn w:val="Normal"/>
    <w:rsid w:val="00C831C0"/>
    <w:pPr>
      <w:spacing w:after="200"/>
      <w:jc w:val="center"/>
    </w:pPr>
  </w:style>
  <w:style w:type="character" w:styleId="Mention">
    <w:name w:val="Mention"/>
    <w:basedOn w:val="DefaultParagraphFont"/>
    <w:uiPriority w:val="99"/>
    <w:unhideWhenUsed/>
    <w:rsid w:val="008F1DAF"/>
    <w:rPr>
      <w:color w:val="2B579A"/>
      <w:shd w:val="clear" w:color="auto" w:fill="E6E6E6"/>
    </w:rPr>
  </w:style>
  <w:style w:type="character" w:customStyle="1" w:styleId="font341">
    <w:name w:val="font34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color w:val="auto"/>
      <w:sz w:val="20"/>
      <w:szCs w:val="20"/>
      <w:u w:val="single"/>
    </w:rPr>
  </w:style>
  <w:style w:type="character" w:customStyle="1" w:styleId="font411">
    <w:name w:val="font411"/>
    <w:basedOn w:val="DefaultParagraphFont"/>
    <w:rsid w:val="000570A7"/>
    <w:rPr>
      <w:rFonts w:ascii="Calibri" w:hAnsi="Calibri" w:cs="Calibri" w:hint="default"/>
      <w:b/>
      <w:bCs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401">
    <w:name w:val="font40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font421">
    <w:name w:val="font42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  <w:u w:val="single"/>
    </w:rPr>
  </w:style>
  <w:style w:type="character" w:customStyle="1" w:styleId="font261">
    <w:name w:val="font261"/>
    <w:basedOn w:val="DefaultParagraphFont"/>
    <w:rsid w:val="000570A7"/>
    <w:rPr>
      <w:rFonts w:ascii="Calibri" w:hAnsi="Calibri" w:cs="Calibri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164F81"/>
    <w:rPr>
      <w:color w:val="605E5C"/>
      <w:shd w:val="clear" w:color="auto" w:fill="E1DFDD"/>
    </w:rPr>
  </w:style>
  <w:style w:type="table" w:customStyle="1" w:styleId="TableGrid20">
    <w:name w:val="Table Grid2"/>
    <w:basedOn w:val="TableNormal"/>
    <w:next w:val="TableGrid"/>
    <w:uiPriority w:val="39"/>
    <w:rsid w:val="00714D2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714D2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51">
    <w:name w:val="Grid Table 3 - Accent 51"/>
    <w:basedOn w:val="TableNormal"/>
    <w:next w:val="GridTable3-Accent5"/>
    <w:uiPriority w:val="48"/>
    <w:rsid w:val="00714D22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  <w:tblStylePr w:type="neCell">
      <w:tblPr/>
      <w:tcPr>
        <w:tcBorders>
          <w:bottom w:val="single" w:sz="4" w:space="0" w:color="9CC2E5"/>
        </w:tcBorders>
      </w:tcPr>
    </w:tblStylePr>
    <w:tblStylePr w:type="nwCell">
      <w:tblPr/>
      <w:tcPr>
        <w:tcBorders>
          <w:bottom w:val="single" w:sz="4" w:space="0" w:color="9CC2E5"/>
        </w:tcBorders>
      </w:tcPr>
    </w:tblStylePr>
    <w:tblStylePr w:type="seCell">
      <w:tblPr/>
      <w:tcPr>
        <w:tcBorders>
          <w:top w:val="single" w:sz="4" w:space="0" w:color="9CC2E5"/>
        </w:tcBorders>
      </w:tcPr>
    </w:tblStylePr>
    <w:tblStylePr w:type="swCell">
      <w:tblPr/>
      <w:tcPr>
        <w:tcBorders>
          <w:top w:val="single" w:sz="4" w:space="0" w:color="9CC2E5"/>
        </w:tcBorders>
      </w:tcPr>
    </w:tblStylePr>
  </w:style>
  <w:style w:type="table" w:styleId="GridTable3-Accent5">
    <w:name w:val="Grid Table 3 Accent 5"/>
    <w:basedOn w:val="TableNormal"/>
    <w:uiPriority w:val="48"/>
    <w:rsid w:val="00714D2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Style1">
    <w:name w:val="Style1"/>
    <w:basedOn w:val="DefaultParagraphFont"/>
    <w:uiPriority w:val="1"/>
    <w:rsid w:val="00E92DDE"/>
    <w:rPr>
      <w:rFonts w:ascii="Trebuchet MS" w:hAnsi="Trebuchet MS"/>
      <w:sz w:val="20"/>
    </w:rPr>
  </w:style>
  <w:style w:type="character" w:customStyle="1" w:styleId="ui-provider">
    <w:name w:val="ui-provider"/>
    <w:basedOn w:val="DefaultParagraphFont"/>
    <w:rsid w:val="00610975"/>
  </w:style>
  <w:style w:type="character" w:customStyle="1" w:styleId="gmail-apple-converted-space">
    <w:name w:val="gmail-apple-converted-space"/>
    <w:basedOn w:val="DefaultParagraphFont"/>
    <w:rsid w:val="0023021F"/>
  </w:style>
  <w:style w:type="character" w:customStyle="1" w:styleId="apple-converted-space">
    <w:name w:val="apple-converted-space"/>
    <w:basedOn w:val="DefaultParagraphFont"/>
    <w:rsid w:val="0023021F"/>
  </w:style>
  <w:style w:type="character" w:customStyle="1" w:styleId="NoSpacingChar">
    <w:name w:val="No Spacing Char"/>
    <w:basedOn w:val="DefaultParagraphFont"/>
    <w:link w:val="NoSpacing"/>
    <w:uiPriority w:val="1"/>
    <w:rsid w:val="009348DF"/>
  </w:style>
  <w:style w:type="character" w:customStyle="1" w:styleId="normaltextrun">
    <w:name w:val="normaltextrun"/>
    <w:basedOn w:val="DefaultParagraphFont"/>
    <w:rsid w:val="002651C2"/>
  </w:style>
  <w:style w:type="character" w:customStyle="1" w:styleId="eop">
    <w:name w:val="eop"/>
    <w:basedOn w:val="DefaultParagraphFont"/>
    <w:rsid w:val="00265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125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72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76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1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20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4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0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26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4933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377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3384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4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4941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038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64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99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58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0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37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32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0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71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86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90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8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38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27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04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6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2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41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6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57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278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8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10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64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88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88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24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03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82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62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10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9670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2543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91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97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2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7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28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5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2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98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8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9820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7302">
          <w:marLeft w:val="202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3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1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55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37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282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03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62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32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99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80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9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63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1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75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26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4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53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1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75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1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40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package" Target="embeddings/Microsoft_PowerPoint_Presentation.pptx"/><Relationship Id="rId5" Type="http://schemas.openxmlformats.org/officeDocument/2006/relationships/customXml" Target="../customXml/item5.xml"/><Relationship Id="rId15" Type="http://schemas.openxmlformats.org/officeDocument/2006/relationships/image" Target="media/image5.png"/><Relationship Id="rId23" Type="http://schemas.openxmlformats.org/officeDocument/2006/relationships/image" Target="media/image12.emf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liamson%20Hector\AppData\Roaming\BCG%20Word%202013%20Add-in\Resources\BCGMacr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June 2024</CompanyEmail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80AE7D700FCB48A67387965684EEBB" ma:contentTypeVersion="19" ma:contentTypeDescription="Create a new document." ma:contentTypeScope="" ma:versionID="4fff1a1a20abe552bde65144a1e41c2a">
  <xsd:schema xmlns:xsd="http://www.w3.org/2001/XMLSchema" xmlns:xs="http://www.w3.org/2001/XMLSchema" xmlns:p="http://schemas.microsoft.com/office/2006/metadata/properties" xmlns:ns1="http://schemas.microsoft.com/sharepoint/v3" xmlns:ns3="1d1b72cb-03da-465d-9b8f-91ece0a1ad94" xmlns:ns4="fc44861c-6390-4f14-a747-d44ee2e43748" targetNamespace="http://schemas.microsoft.com/office/2006/metadata/properties" ma:root="true" ma:fieldsID="f07d39e10b77318d6702d7ca5cc358f2" ns1:_="" ns3:_="" ns4:_="">
    <xsd:import namespace="http://schemas.microsoft.com/sharepoint/v3"/>
    <xsd:import namespace="1d1b72cb-03da-465d-9b8f-91ece0a1ad94"/>
    <xsd:import namespace="fc44861c-6390-4f14-a747-d44ee2e437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1b72cb-03da-465d-9b8f-91ece0a1ad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44861c-6390-4f14-a747-d44ee2e4374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SharedWithUsers xmlns="fc44861c-6390-4f14-a747-d44ee2e43748">
      <UserInfo>
        <DisplayName>Alexis Colon Sepulveda</DisplayName>
        <AccountId>6</AccountId>
        <AccountType/>
      </UserInfo>
      <UserInfo>
        <DisplayName>Giovanni Rosario Santiago</DisplayName>
        <AccountId>11</AccountId>
        <AccountType/>
      </UserInfo>
      <UserInfo>
        <DisplayName>Natalia Alvarado Castillo</DisplayName>
        <AccountId>10</AccountId>
        <AccountType/>
      </UserInfo>
    </SharedWithUsers>
    <_activity xmlns="1d1b72cb-03da-465d-9b8f-91ece0a1ad94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0FAF66-6F25-492D-851A-0784F4E781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B5A5A8-3003-406C-B0C9-CCE12F84A1C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CE6DAC9-2D41-4C87-8EA8-593BE7E48C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d1b72cb-03da-465d-9b8f-91ece0a1ad94"/>
    <ds:schemaRef ds:uri="fc44861c-6390-4f14-a747-d44ee2e437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4B9E90A-3679-4E31-A2B1-8BCDD1291FF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fc44861c-6390-4f14-a747-d44ee2e43748"/>
    <ds:schemaRef ds:uri="1d1b72cb-03da-465d-9b8f-91ece0a1ad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BCGMacro</Template>
  <TotalTime>755</TotalTime>
  <Pages>13</Pages>
  <Words>2087</Words>
  <Characters>11896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Popular mortgage   
Digital Prequalification letter</vt:lpstr>
    </vt:vector>
  </TitlesOfParts>
  <Company>aUG 2024</Company>
  <LinksUpToDate>false</LinksUpToDate>
  <CharactersWithSpaces>13956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fUNDS ADVANCE FOR FUNERal EXPENSES</dc:title>
  <dc:subject>business requirements document (BRD)</dc:subject>
  <dc:creator>Jorlys Alvarado Morales</dc:creator>
  <cp:keywords/>
  <dc:description/>
  <cp:lastModifiedBy>Lorraine Rivera Torres</cp:lastModifiedBy>
  <cp:revision>348</cp:revision>
  <cp:lastPrinted>2024-06-26T21:12:00Z</cp:lastPrinted>
  <dcterms:created xsi:type="dcterms:W3CDTF">2024-08-02T12:28:00Z</dcterms:created>
  <dcterms:modified xsi:type="dcterms:W3CDTF">2024-08-13T16:14:00Z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0x010100F180AE7D700FCB48A67387965684EEBB</vt:lpwstr>
  </property>
  <property fmtid="{D5CDD505-2E9C-101B-9397-08002B2CF9AE}" pid="3" name="Order">
    <vt:r8>120200</vt:r8>
  </property>
  <property fmtid="{D5CDD505-2E9C-101B-9397-08002B2CF9AE}" pid="4" name="_NewReviewCycle">
    <vt:lpwstr/>
  </property>
  <property fmtid="{D5CDD505-2E9C-101B-9397-08002B2CF9AE}" pid="5" name="MSIP_Label_b0d5c4f4-7a29-4385-b7a5-afbe2154ae6f_Enabled">
    <vt:lpwstr>true</vt:lpwstr>
  </property>
  <property fmtid="{D5CDD505-2E9C-101B-9397-08002B2CF9AE}" pid="6" name="MSIP_Label_b0d5c4f4-7a29-4385-b7a5-afbe2154ae6f_SetDate">
    <vt:lpwstr>2023-01-25T13:29:16Z</vt:lpwstr>
  </property>
  <property fmtid="{D5CDD505-2E9C-101B-9397-08002B2CF9AE}" pid="7" name="MSIP_Label_b0d5c4f4-7a29-4385-b7a5-afbe2154ae6f_Method">
    <vt:lpwstr>Standard</vt:lpwstr>
  </property>
  <property fmtid="{D5CDD505-2E9C-101B-9397-08002B2CF9AE}" pid="8" name="MSIP_Label_b0d5c4f4-7a29-4385-b7a5-afbe2154ae6f_Name">
    <vt:lpwstr>Confidential</vt:lpwstr>
  </property>
  <property fmtid="{D5CDD505-2E9C-101B-9397-08002B2CF9AE}" pid="9" name="MSIP_Label_b0d5c4f4-7a29-4385-b7a5-afbe2154ae6f_SiteId">
    <vt:lpwstr>2dfb2f0b-4d21-4268-9559-72926144c918</vt:lpwstr>
  </property>
  <property fmtid="{D5CDD505-2E9C-101B-9397-08002B2CF9AE}" pid="10" name="MSIP_Label_b0d5c4f4-7a29-4385-b7a5-afbe2154ae6f_ActionId">
    <vt:lpwstr>eb6ab937-d3d6-46be-9489-983e049f55c7</vt:lpwstr>
  </property>
  <property fmtid="{D5CDD505-2E9C-101B-9397-08002B2CF9AE}" pid="11" name="MSIP_Label_b0d5c4f4-7a29-4385-b7a5-afbe2154ae6f_ContentBits">
    <vt:lpwstr>0</vt:lpwstr>
  </property>
  <property fmtid="{D5CDD505-2E9C-101B-9397-08002B2CF9AE}" pid="12" name="bcgClassification">
    <vt:lpwstr>bcgConfidential</vt:lpwstr>
  </property>
  <property fmtid="{D5CDD505-2E9C-101B-9397-08002B2CF9AE}" pid="13" name="MediaServiceImageTags">
    <vt:lpwstr/>
  </property>
</Properties>
</file>